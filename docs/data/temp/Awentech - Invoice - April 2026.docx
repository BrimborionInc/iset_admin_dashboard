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9" w:type="dxa"/>
        <w:jc w:val="center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105"/>
        <w:gridCol w:w="745"/>
        <w:gridCol w:w="3147"/>
        <w:gridCol w:w="1194"/>
        <w:gridCol w:w="1718"/>
      </w:tblGrid>
      <w:tr w:rsidR="006F3C33" w:rsidRPr="00A83764" w14:paraId="492A8B22" w14:textId="77777777" w:rsidTr="00487B8D">
        <w:trPr>
          <w:trHeight w:val="1530"/>
          <w:jc w:val="center"/>
        </w:trPr>
        <w:tc>
          <w:tcPr>
            <w:tcW w:w="8997" w:type="dxa"/>
            <w:gridSpan w:val="3"/>
            <w:tcMar>
              <w:top w:w="0" w:type="dxa"/>
            </w:tcMar>
            <w:vAlign w:val="bottom"/>
          </w:tcPr>
          <w:p w14:paraId="3DCA8630" w14:textId="77777777" w:rsidR="006F3C33" w:rsidRPr="00A83764" w:rsidRDefault="00D74B22" w:rsidP="00FF58B7">
            <w:pPr>
              <w:pStyle w:val="Heading1"/>
              <w:rPr>
                <w:lang w:val="en-CA"/>
              </w:rPr>
            </w:pPr>
            <w:r w:rsidRPr="00A83764">
              <w:rPr>
                <w:lang w:val="en-CA"/>
              </w:rPr>
              <w:t>INVOICE</w:t>
            </w:r>
          </w:p>
          <w:p w14:paraId="1D8AABDE" w14:textId="7D44CAB1" w:rsidR="00132F86" w:rsidRPr="00A83764" w:rsidRDefault="00A855E0" w:rsidP="00132F86">
            <w:pPr>
              <w:pStyle w:val="DateandNumber"/>
              <w:rPr>
                <w:lang w:val="en-CA"/>
              </w:rPr>
            </w:pPr>
            <w:r w:rsidRPr="00A83764">
              <w:rPr>
                <w:lang w:val="en-CA"/>
              </w:rPr>
              <w:t xml:space="preserve">Date: </w:t>
            </w:r>
            <w:r w:rsidR="0096408F">
              <w:rPr>
                <w:lang w:val="en-CA"/>
              </w:rPr>
              <w:t>11</w:t>
            </w:r>
            <w:r w:rsidR="005D4F8E" w:rsidRPr="005D4F8E">
              <w:rPr>
                <w:vertAlign w:val="superscript"/>
                <w:lang w:val="en-CA"/>
              </w:rPr>
              <w:t>th</w:t>
            </w:r>
            <w:r w:rsidR="005D4F8E">
              <w:rPr>
                <w:lang w:val="en-CA"/>
              </w:rPr>
              <w:t xml:space="preserve"> </w:t>
            </w:r>
            <w:r w:rsidR="0096408F">
              <w:rPr>
                <w:lang w:val="en-CA"/>
              </w:rPr>
              <w:t>May</w:t>
            </w:r>
            <w:r w:rsidR="004D3CFB" w:rsidRPr="00A83764">
              <w:rPr>
                <w:lang w:val="en-CA"/>
              </w:rPr>
              <w:t xml:space="preserve"> </w:t>
            </w:r>
            <w:r w:rsidR="00BA4CC3" w:rsidRPr="00A83764">
              <w:rPr>
                <w:lang w:val="en-CA"/>
              </w:rPr>
              <w:t>202</w:t>
            </w:r>
            <w:r w:rsidR="005D4F8E">
              <w:rPr>
                <w:lang w:val="en-CA"/>
              </w:rPr>
              <w:t>6</w:t>
            </w:r>
          </w:p>
          <w:p w14:paraId="6BF0219D" w14:textId="6339DB15" w:rsidR="00913318" w:rsidRPr="00A83764" w:rsidRDefault="00D74B22" w:rsidP="006B2192">
            <w:pPr>
              <w:pStyle w:val="DateandNumber"/>
              <w:rPr>
                <w:lang w:val="en-CA"/>
              </w:rPr>
            </w:pPr>
            <w:r w:rsidRPr="00A83764">
              <w:rPr>
                <w:lang w:val="en-CA"/>
              </w:rPr>
              <w:t>Invoice</w:t>
            </w:r>
            <w:r w:rsidR="00132F86" w:rsidRPr="00A83764">
              <w:rPr>
                <w:lang w:val="en-CA"/>
              </w:rPr>
              <w:t xml:space="preserve"> #</w:t>
            </w:r>
            <w:r w:rsidR="0096408F">
              <w:rPr>
                <w:lang w:val="en-CA"/>
              </w:rPr>
              <w:t>6</w:t>
            </w:r>
          </w:p>
          <w:p w14:paraId="76466630" w14:textId="7034C1F1" w:rsidR="00DB0EB3" w:rsidRPr="00A83764" w:rsidRDefault="00693CF1" w:rsidP="006B2192">
            <w:pPr>
              <w:pStyle w:val="DateandNumber"/>
              <w:rPr>
                <w:lang w:val="en-CA"/>
              </w:rPr>
            </w:pPr>
            <w:r>
              <w:rPr>
                <w:lang w:val="en-CA"/>
              </w:rPr>
              <w:t xml:space="preserve">PATH </w:t>
            </w:r>
            <w:r w:rsidR="00D07D4D" w:rsidRPr="00A83764">
              <w:rPr>
                <w:lang w:val="en-CA"/>
              </w:rPr>
              <w:t>Solution</w:t>
            </w:r>
          </w:p>
          <w:p w14:paraId="05CB3DD8" w14:textId="77777777" w:rsidR="00AF0B8D" w:rsidRPr="00A83764" w:rsidRDefault="00AF0B8D" w:rsidP="00913318">
            <w:pPr>
              <w:pStyle w:val="DateandNumber"/>
              <w:rPr>
                <w:lang w:val="en-CA"/>
              </w:rPr>
            </w:pPr>
          </w:p>
        </w:tc>
        <w:tc>
          <w:tcPr>
            <w:tcW w:w="2912" w:type="dxa"/>
            <w:gridSpan w:val="2"/>
          </w:tcPr>
          <w:p w14:paraId="61104B6D" w14:textId="77777777" w:rsidR="006F3C33" w:rsidRPr="00A83764" w:rsidRDefault="006F3C33" w:rsidP="000966A3">
            <w:pPr>
              <w:pStyle w:val="slogan"/>
              <w:rPr>
                <w:lang w:val="en-CA"/>
              </w:rPr>
            </w:pPr>
          </w:p>
        </w:tc>
      </w:tr>
      <w:tr w:rsidR="006B2192" w:rsidRPr="00A83764" w14:paraId="509568C2" w14:textId="77777777" w:rsidTr="00487B8D">
        <w:trPr>
          <w:trHeight w:val="1620"/>
          <w:jc w:val="center"/>
        </w:trPr>
        <w:tc>
          <w:tcPr>
            <w:tcW w:w="5105" w:type="dxa"/>
            <w:tcMar>
              <w:top w:w="0" w:type="dxa"/>
            </w:tcMar>
          </w:tcPr>
          <w:sdt>
            <w:sdtPr>
              <w:rPr>
                <w:lang w:val="en-CA"/>
              </w:rPr>
              <w:id w:val="523535175"/>
              <w:placeholder>
                <w:docPart w:val="85891DB4DDA141499A288EF7118D8FF0"/>
              </w:placeholder>
            </w:sdtPr>
            <w:sdtEndPr/>
            <w:sdtContent>
              <w:p w14:paraId="00287ED5" w14:textId="599EB619" w:rsidR="006B2192" w:rsidRPr="00A83764" w:rsidRDefault="00D07D4D" w:rsidP="00336D9F">
                <w:pPr>
                  <w:pStyle w:val="leftalignedtext"/>
                  <w:rPr>
                    <w:lang w:val="en-CA"/>
                  </w:rPr>
                </w:pPr>
                <w:r w:rsidRPr="00A83764">
                  <w:rPr>
                    <w:lang w:val="en-CA"/>
                  </w:rPr>
                  <w:t>Awentech Ltd.</w:t>
                </w:r>
              </w:p>
            </w:sdtContent>
          </w:sdt>
          <w:sdt>
            <w:sdtPr>
              <w:rPr>
                <w:lang w:val="en-CA"/>
              </w:rPr>
              <w:id w:val="523535176"/>
              <w:placeholder>
                <w:docPart w:val="85891DB4DDA141499A288EF7118D8FF0"/>
              </w:placeholder>
            </w:sdtPr>
            <w:sdtEndPr/>
            <w:sdtContent>
              <w:p w14:paraId="2C965EF0" w14:textId="77777777" w:rsidR="006B2192" w:rsidRPr="00A83764" w:rsidRDefault="000966A3" w:rsidP="00336D9F">
                <w:pPr>
                  <w:pStyle w:val="leftalignedtext"/>
                  <w:rPr>
                    <w:lang w:val="en-CA"/>
                  </w:rPr>
                </w:pPr>
                <w:r w:rsidRPr="00A83764">
                  <w:rPr>
                    <w:lang w:val="en-CA"/>
                  </w:rPr>
                  <w:t>251 Kensington Ave</w:t>
                </w:r>
              </w:p>
            </w:sdtContent>
          </w:sdt>
          <w:sdt>
            <w:sdtPr>
              <w:rPr>
                <w:lang w:val="en-CA"/>
              </w:rPr>
              <w:id w:val="523535177"/>
              <w:placeholder>
                <w:docPart w:val="85891DB4DDA141499A288EF7118D8FF0"/>
              </w:placeholder>
            </w:sdtPr>
            <w:sdtEndPr/>
            <w:sdtContent>
              <w:p w14:paraId="1FC4E173" w14:textId="77777777" w:rsidR="000966A3" w:rsidRPr="00A83764" w:rsidRDefault="000966A3" w:rsidP="00336D9F">
                <w:pPr>
                  <w:pStyle w:val="leftalignedtext"/>
                  <w:rPr>
                    <w:lang w:val="en-CA"/>
                  </w:rPr>
                </w:pPr>
                <w:r w:rsidRPr="00A83764">
                  <w:rPr>
                    <w:lang w:val="en-CA"/>
                  </w:rPr>
                  <w:t>Westmount, QC</w:t>
                </w:r>
              </w:p>
              <w:p w14:paraId="5F09CCD8" w14:textId="77777777" w:rsidR="006B2192" w:rsidRPr="00A83764" w:rsidRDefault="000966A3" w:rsidP="00336D9F">
                <w:pPr>
                  <w:pStyle w:val="leftalignedtext"/>
                  <w:rPr>
                    <w:lang w:val="en-CA"/>
                  </w:rPr>
                </w:pPr>
                <w:r w:rsidRPr="00A83764">
                  <w:rPr>
                    <w:lang w:val="en-CA"/>
                  </w:rPr>
                  <w:t>CANADA</w:t>
                </w:r>
              </w:p>
            </w:sdtContent>
          </w:sdt>
          <w:p w14:paraId="16047308" w14:textId="77777777" w:rsidR="006B2192" w:rsidRPr="00A83764" w:rsidRDefault="005001DA" w:rsidP="00336D9F">
            <w:pPr>
              <w:pStyle w:val="leftalignedtext"/>
              <w:rPr>
                <w:lang w:val="en-CA"/>
              </w:rPr>
            </w:pPr>
            <w:sdt>
              <w:sdtPr>
                <w:rPr>
                  <w:lang w:val="en-CA"/>
                </w:rPr>
                <w:id w:val="523535183"/>
                <w:placeholder>
                  <w:docPart w:val="99BBB41556E045C4A7301360E29C5FF9"/>
                </w:placeholder>
              </w:sdtPr>
              <w:sdtEndPr/>
              <w:sdtContent>
                <w:r w:rsidR="000966A3" w:rsidRPr="00A83764">
                  <w:rPr>
                    <w:lang w:val="en-CA"/>
                  </w:rPr>
                  <w:t>+1 514 975 1690</w:t>
                </w:r>
              </w:sdtContent>
            </w:sdt>
          </w:p>
          <w:sdt>
            <w:sdtPr>
              <w:rPr>
                <w:lang w:val="en-CA"/>
              </w:rPr>
              <w:id w:val="523535185"/>
              <w:placeholder>
                <w:docPart w:val="E9E6BC7FCA894C8FBFCFC699BFC67AB4"/>
              </w:placeholder>
            </w:sdtPr>
            <w:sdtEndPr/>
            <w:sdtContent>
              <w:p w14:paraId="43BDB759" w14:textId="77777777" w:rsidR="006B2192" w:rsidRPr="00A83764" w:rsidRDefault="000966A3" w:rsidP="000966A3">
                <w:pPr>
                  <w:pStyle w:val="leftalignedtext"/>
                  <w:rPr>
                    <w:lang w:val="en-CA"/>
                  </w:rPr>
                </w:pPr>
                <w:r w:rsidRPr="00A83764">
                  <w:rPr>
                    <w:lang w:val="en-CA"/>
                  </w:rPr>
                  <w:t>bill@sillery.co.uk</w:t>
                </w:r>
              </w:p>
            </w:sdtContent>
          </w:sdt>
        </w:tc>
        <w:tc>
          <w:tcPr>
            <w:tcW w:w="745" w:type="dxa"/>
          </w:tcPr>
          <w:p w14:paraId="602FA912" w14:textId="77777777" w:rsidR="006B2192" w:rsidRPr="00A83764" w:rsidRDefault="006B2192" w:rsidP="00231C7D">
            <w:pPr>
              <w:pStyle w:val="HeadingRight"/>
              <w:rPr>
                <w:lang w:val="en-CA"/>
              </w:rPr>
            </w:pPr>
            <w:r w:rsidRPr="00A83764">
              <w:rPr>
                <w:lang w:val="en-CA"/>
              </w:rPr>
              <w:t>To</w:t>
            </w:r>
          </w:p>
        </w:tc>
        <w:tc>
          <w:tcPr>
            <w:tcW w:w="3147" w:type="dxa"/>
          </w:tcPr>
          <w:p w14:paraId="3706334A" w14:textId="71D33592" w:rsidR="00392AF4" w:rsidRPr="00A83764" w:rsidRDefault="000641E4" w:rsidP="00C92C2F">
            <w:pPr>
              <w:pStyle w:val="leftalignedtext"/>
              <w:rPr>
                <w:lang w:val="en-CA"/>
              </w:rPr>
            </w:pPr>
            <w:r w:rsidRPr="000641E4">
              <w:rPr>
                <w:sz w:val="20"/>
                <w:szCs w:val="20"/>
              </w:rPr>
              <w:t>Native Women's Association of Canada</w:t>
            </w:r>
            <w:r w:rsidRPr="000641E4">
              <w:rPr>
                <w:sz w:val="20"/>
                <w:szCs w:val="20"/>
                <w:lang w:val="en-CA"/>
              </w:rPr>
              <w:t xml:space="preserve"> </w:t>
            </w:r>
            <w:r w:rsidR="005650C5" w:rsidRPr="005650C5">
              <w:rPr>
                <w:sz w:val="20"/>
                <w:szCs w:val="20"/>
              </w:rPr>
              <w:t>120 Promenade du Portage, Gatineau, Quebec, J8X 2K1</w:t>
            </w:r>
          </w:p>
        </w:tc>
        <w:tc>
          <w:tcPr>
            <w:tcW w:w="1194" w:type="dxa"/>
          </w:tcPr>
          <w:p w14:paraId="03EA6B5D" w14:textId="77777777" w:rsidR="006B2192" w:rsidRPr="00A83764" w:rsidRDefault="00887447" w:rsidP="006B2192">
            <w:pPr>
              <w:pStyle w:val="HeadingRight"/>
              <w:rPr>
                <w:lang w:val="en-CA"/>
              </w:rPr>
            </w:pPr>
            <w:r w:rsidRPr="00A83764">
              <w:rPr>
                <w:lang w:val="en-CA"/>
              </w:rPr>
              <w:t>Pay</w:t>
            </w:r>
            <w:r w:rsidR="00661670" w:rsidRPr="00A83764">
              <w:rPr>
                <w:lang w:val="en-CA"/>
              </w:rPr>
              <w:t xml:space="preserve"> TO</w:t>
            </w:r>
          </w:p>
        </w:tc>
        <w:tc>
          <w:tcPr>
            <w:tcW w:w="1718" w:type="dxa"/>
          </w:tcPr>
          <w:sdt>
            <w:sdtPr>
              <w:rPr>
                <w:lang w:val="en-CA"/>
              </w:rPr>
              <w:id w:val="1471486721"/>
              <w:placeholder>
                <w:docPart w:val="CD8124EEEA4D49FE8244FE4229E216C1"/>
              </w:placeholder>
            </w:sdtPr>
            <w:sdtEndPr/>
            <w:sdtContent>
              <w:p w14:paraId="28056B9D" w14:textId="77777777" w:rsidR="00D07D4D" w:rsidRPr="00A83764" w:rsidRDefault="00D07D4D" w:rsidP="00D07D4D">
                <w:pPr>
                  <w:pStyle w:val="leftalignedtext"/>
                  <w:rPr>
                    <w:lang w:val="en-CA"/>
                  </w:rPr>
                </w:pPr>
                <w:r w:rsidRPr="00A83764">
                  <w:rPr>
                    <w:lang w:val="en-CA"/>
                  </w:rPr>
                  <w:t>Awentech Ltd.</w:t>
                </w:r>
              </w:p>
            </w:sdtContent>
          </w:sdt>
          <w:p w14:paraId="5FF4E22B" w14:textId="77777777" w:rsidR="00887447" w:rsidRPr="00A83764" w:rsidRDefault="00703156" w:rsidP="00913318">
            <w:pPr>
              <w:pStyle w:val="leftalignedtext"/>
              <w:rPr>
                <w:lang w:val="en-CA"/>
              </w:rPr>
            </w:pPr>
            <w:r w:rsidRPr="00A83764">
              <w:rPr>
                <w:lang w:val="en-CA"/>
              </w:rPr>
              <w:t>(bank details on p2)</w:t>
            </w:r>
            <w:r w:rsidR="00887447" w:rsidRPr="00A83764">
              <w:rPr>
                <w:lang w:val="en-CA"/>
              </w:rPr>
              <w:t xml:space="preserve"> </w:t>
            </w:r>
          </w:p>
        </w:tc>
      </w:tr>
      <w:tr w:rsidR="00C14F46" w:rsidRPr="00A83764" w14:paraId="5C2D87B6" w14:textId="77777777" w:rsidTr="00F102E5">
        <w:trPr>
          <w:trHeight w:val="288"/>
          <w:jc w:val="center"/>
        </w:trPr>
        <w:tc>
          <w:tcPr>
            <w:tcW w:w="11909" w:type="dxa"/>
            <w:gridSpan w:val="5"/>
            <w:tcBorders>
              <w:bottom w:val="single" w:sz="4" w:space="0" w:color="A6A6A6" w:themeColor="background1" w:themeShade="A6"/>
            </w:tcBorders>
            <w:tcMar>
              <w:top w:w="0" w:type="dxa"/>
            </w:tcMar>
            <w:vAlign w:val="center"/>
          </w:tcPr>
          <w:p w14:paraId="0EE0ABDA" w14:textId="77777777" w:rsidR="00C14F46" w:rsidRPr="00A83764" w:rsidRDefault="00C14F46" w:rsidP="00AF0B8D">
            <w:pPr>
              <w:rPr>
                <w:lang w:val="en-CA"/>
              </w:rPr>
            </w:pPr>
          </w:p>
        </w:tc>
      </w:tr>
      <w:tr w:rsidR="00661670" w:rsidRPr="00A83764" w14:paraId="0BF50B22" w14:textId="77777777" w:rsidTr="00487B8D">
        <w:trPr>
          <w:trHeight w:val="288"/>
          <w:jc w:val="center"/>
        </w:trPr>
        <w:tc>
          <w:tcPr>
            <w:tcW w:w="10191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BE5F1" w:themeFill="accent1" w:themeFillTint="33"/>
            <w:tcMar>
              <w:top w:w="0" w:type="dxa"/>
            </w:tcMar>
            <w:vAlign w:val="center"/>
          </w:tcPr>
          <w:p w14:paraId="59BC2FD3" w14:textId="77777777" w:rsidR="00661670" w:rsidRPr="00A83764" w:rsidRDefault="00661670" w:rsidP="009C1CA5">
            <w:pPr>
              <w:pStyle w:val="columnheadings"/>
              <w:rPr>
                <w:lang w:val="en-CA"/>
              </w:rPr>
            </w:pPr>
            <w:r w:rsidRPr="00A83764">
              <w:rPr>
                <w:lang w:val="en-CA"/>
              </w:rPr>
              <w:t>job</w:t>
            </w:r>
          </w:p>
        </w:tc>
        <w:tc>
          <w:tcPr>
            <w:tcW w:w="171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BE5F1" w:themeFill="accent1" w:themeFillTint="33"/>
            <w:vAlign w:val="center"/>
          </w:tcPr>
          <w:p w14:paraId="2383A246" w14:textId="77777777" w:rsidR="00661670" w:rsidRPr="00A83764" w:rsidRDefault="00661670" w:rsidP="009C1CA5">
            <w:pPr>
              <w:pStyle w:val="columnheadings"/>
              <w:rPr>
                <w:lang w:val="en-CA"/>
              </w:rPr>
            </w:pPr>
            <w:r w:rsidRPr="00A83764">
              <w:rPr>
                <w:lang w:val="en-CA"/>
              </w:rPr>
              <w:t>payment terms</w:t>
            </w:r>
          </w:p>
        </w:tc>
      </w:tr>
      <w:tr w:rsidR="00661670" w:rsidRPr="00A83764" w14:paraId="6998A2BD" w14:textId="77777777" w:rsidTr="00487B8D">
        <w:trPr>
          <w:trHeight w:val="288"/>
          <w:jc w:val="center"/>
        </w:trPr>
        <w:tc>
          <w:tcPr>
            <w:tcW w:w="10191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</w:tcMar>
            <w:vAlign w:val="center"/>
          </w:tcPr>
          <w:p w14:paraId="52B8D790" w14:textId="601A6DE8" w:rsidR="00661670" w:rsidRPr="00A83764" w:rsidRDefault="002534DA" w:rsidP="00392AF4">
            <w:pPr>
              <w:rPr>
                <w:lang w:val="en-CA"/>
              </w:rPr>
            </w:pPr>
            <w:r w:rsidRPr="00A83764">
              <w:rPr>
                <w:lang w:val="en-CA"/>
              </w:rPr>
              <w:t xml:space="preserve">Master Services Agreement signed </w:t>
            </w:r>
            <w:r w:rsidR="00102D34" w:rsidRPr="00A83764">
              <w:rPr>
                <w:lang w:val="en-CA"/>
              </w:rPr>
              <w:t>5</w:t>
            </w:r>
            <w:r w:rsidR="00102D34" w:rsidRPr="00A83764">
              <w:rPr>
                <w:vertAlign w:val="superscript"/>
                <w:lang w:val="en-CA"/>
              </w:rPr>
              <w:t>th</w:t>
            </w:r>
            <w:r w:rsidR="00102D34" w:rsidRPr="00A83764">
              <w:rPr>
                <w:lang w:val="en-CA"/>
              </w:rPr>
              <w:t xml:space="preserve"> Nov</w:t>
            </w:r>
            <w:r w:rsidR="00A83764" w:rsidRPr="00A83764">
              <w:rPr>
                <w:lang w:val="en-CA"/>
              </w:rPr>
              <w:t xml:space="preserve">ember </w:t>
            </w:r>
            <w:proofErr w:type="gramStart"/>
            <w:r w:rsidR="00A83764" w:rsidRPr="00A83764">
              <w:rPr>
                <w:lang w:val="en-CA"/>
              </w:rPr>
              <w:t>2025</w:t>
            </w:r>
            <w:proofErr w:type="gramEnd"/>
            <w:r w:rsidR="00A83764" w:rsidRPr="00A83764">
              <w:rPr>
                <w:lang w:val="en-CA"/>
              </w:rPr>
              <w:t xml:space="preserve"> and associated </w:t>
            </w:r>
            <w:r w:rsidR="00066794">
              <w:rPr>
                <w:lang w:val="en-CA"/>
              </w:rPr>
              <w:t xml:space="preserve">Change Requests </w:t>
            </w:r>
            <w:r w:rsidR="00C948A1">
              <w:rPr>
                <w:lang w:val="en-CA"/>
              </w:rPr>
              <w:t>listed in the description.</w:t>
            </w:r>
          </w:p>
        </w:tc>
        <w:tc>
          <w:tcPr>
            <w:tcW w:w="171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832A2B4" w14:textId="77777777" w:rsidR="00661670" w:rsidRPr="00A83764" w:rsidRDefault="000966A3" w:rsidP="00A855E0">
            <w:pPr>
              <w:rPr>
                <w:lang w:val="en-CA"/>
              </w:rPr>
            </w:pPr>
            <w:r w:rsidRPr="00A83764">
              <w:rPr>
                <w:lang w:val="en-CA"/>
              </w:rPr>
              <w:t xml:space="preserve">Within </w:t>
            </w:r>
            <w:r w:rsidR="00A855E0" w:rsidRPr="00A83764">
              <w:rPr>
                <w:lang w:val="en-CA"/>
              </w:rPr>
              <w:t>30</w:t>
            </w:r>
            <w:r w:rsidRPr="00A83764">
              <w:rPr>
                <w:lang w:val="en-CA"/>
              </w:rPr>
              <w:t xml:space="preserve"> days of receipt</w:t>
            </w:r>
          </w:p>
        </w:tc>
      </w:tr>
      <w:tr w:rsidR="00661670" w:rsidRPr="00A83764" w14:paraId="0E1C3682" w14:textId="77777777" w:rsidTr="00F102E5">
        <w:trPr>
          <w:trHeight w:val="288"/>
          <w:jc w:val="center"/>
        </w:trPr>
        <w:tc>
          <w:tcPr>
            <w:tcW w:w="11909" w:type="dxa"/>
            <w:gridSpan w:val="5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tcMar>
              <w:top w:w="0" w:type="dxa"/>
            </w:tcMar>
            <w:vAlign w:val="center"/>
          </w:tcPr>
          <w:p w14:paraId="1FA81437" w14:textId="77777777" w:rsidR="00661670" w:rsidRPr="00A83764" w:rsidRDefault="00661670" w:rsidP="00256AA2">
            <w:pPr>
              <w:rPr>
                <w:lang w:val="en-CA"/>
              </w:rPr>
            </w:pPr>
          </w:p>
        </w:tc>
      </w:tr>
      <w:tr w:rsidR="00661670" w:rsidRPr="00A83764" w14:paraId="601911CC" w14:textId="77777777" w:rsidTr="00487B8D">
        <w:trPr>
          <w:trHeight w:val="288"/>
          <w:jc w:val="center"/>
        </w:trPr>
        <w:tc>
          <w:tcPr>
            <w:tcW w:w="10191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BE5F1" w:themeFill="accent1" w:themeFillTint="33"/>
            <w:tcMar>
              <w:top w:w="0" w:type="dxa"/>
            </w:tcMar>
            <w:vAlign w:val="center"/>
          </w:tcPr>
          <w:p w14:paraId="6B63D95D" w14:textId="77777777" w:rsidR="00661670" w:rsidRPr="00A83764" w:rsidRDefault="00661670" w:rsidP="009C1CA5">
            <w:pPr>
              <w:pStyle w:val="columnheadings"/>
              <w:rPr>
                <w:lang w:val="en-CA"/>
              </w:rPr>
            </w:pPr>
            <w:r w:rsidRPr="00A83764">
              <w:rPr>
                <w:lang w:val="en-CA"/>
              </w:rPr>
              <w:t>description</w:t>
            </w:r>
          </w:p>
        </w:tc>
        <w:tc>
          <w:tcPr>
            <w:tcW w:w="171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BE5F1" w:themeFill="accent1" w:themeFillTint="33"/>
            <w:vAlign w:val="center"/>
          </w:tcPr>
          <w:p w14:paraId="7096B134" w14:textId="77777777" w:rsidR="00661670" w:rsidRPr="00A83764" w:rsidRDefault="00661670" w:rsidP="009C1CA5">
            <w:pPr>
              <w:pStyle w:val="columnheadings"/>
              <w:rPr>
                <w:lang w:val="en-CA"/>
              </w:rPr>
            </w:pPr>
            <w:r w:rsidRPr="00A83764">
              <w:rPr>
                <w:lang w:val="en-CA"/>
              </w:rPr>
              <w:t>total</w:t>
            </w:r>
          </w:p>
        </w:tc>
      </w:tr>
      <w:tr w:rsidR="00661670" w:rsidRPr="00593571" w14:paraId="42CB1131" w14:textId="77777777" w:rsidTr="00487B8D">
        <w:trPr>
          <w:trHeight w:val="288"/>
          <w:jc w:val="center"/>
        </w:trPr>
        <w:tc>
          <w:tcPr>
            <w:tcW w:w="10191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</w:tcMar>
            <w:vAlign w:val="center"/>
          </w:tcPr>
          <w:p w14:paraId="3CCCAD54" w14:textId="4FD23F63" w:rsidR="00661670" w:rsidRPr="00A83764" w:rsidRDefault="006B5784" w:rsidP="00757482">
            <w:pPr>
              <w:rPr>
                <w:b/>
                <w:u w:val="single"/>
                <w:lang w:val="en-CA"/>
              </w:rPr>
            </w:pPr>
            <w:r w:rsidRPr="00A83764">
              <w:rPr>
                <w:lang w:val="en-CA"/>
              </w:rPr>
              <w:t>Expenses</w:t>
            </w:r>
            <w:r w:rsidR="000966A3" w:rsidRPr="00A83764">
              <w:rPr>
                <w:lang w:val="en-CA"/>
              </w:rPr>
              <w:t xml:space="preserve"> in the month of </w:t>
            </w:r>
            <w:r w:rsidR="0096408F">
              <w:rPr>
                <w:b/>
                <w:u w:val="single"/>
                <w:lang w:val="en-CA"/>
              </w:rPr>
              <w:t>April</w:t>
            </w:r>
            <w:r w:rsidR="00066794">
              <w:rPr>
                <w:b/>
                <w:u w:val="single"/>
                <w:lang w:val="en-CA"/>
              </w:rPr>
              <w:t xml:space="preserve"> </w:t>
            </w:r>
            <w:r w:rsidR="00AA0015">
              <w:rPr>
                <w:b/>
                <w:u w:val="single"/>
                <w:lang w:val="en-CA"/>
              </w:rPr>
              <w:t>202</w:t>
            </w:r>
            <w:r w:rsidR="00902DAC">
              <w:rPr>
                <w:b/>
                <w:u w:val="single"/>
                <w:lang w:val="en-CA"/>
              </w:rPr>
              <w:t>6</w:t>
            </w:r>
          </w:p>
          <w:p w14:paraId="132250C7" w14:textId="77777777" w:rsidR="002D6461" w:rsidRPr="00A83764" w:rsidRDefault="002D6461" w:rsidP="00757482">
            <w:pPr>
              <w:rPr>
                <w:lang w:val="en-CA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627"/>
              <w:gridCol w:w="8320"/>
            </w:tblGrid>
            <w:tr w:rsidR="002D6461" w:rsidRPr="00A83764" w14:paraId="7FABC673" w14:textId="77777777" w:rsidTr="00815D41">
              <w:trPr>
                <w:trHeight w:val="20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5D9F1"/>
                  <w:noWrap/>
                  <w:vAlign w:val="bottom"/>
                  <w:hideMark/>
                </w:tcPr>
                <w:p w14:paraId="26818CEE" w14:textId="77777777" w:rsidR="002D6461" w:rsidRPr="00A83764" w:rsidRDefault="002D6461" w:rsidP="002D6461">
                  <w:pPr>
                    <w:rPr>
                      <w:rFonts w:ascii="Microsoft Sans Serif" w:hAnsi="Microsoft Sans Serif" w:cs="Microsoft Sans Serif"/>
                      <w:b/>
                      <w:bCs/>
                      <w:color w:val="000000"/>
                      <w:sz w:val="18"/>
                      <w:szCs w:val="16"/>
                      <w:u w:val="single"/>
                      <w:lang w:val="en-CA" w:eastAsia="en-GB"/>
                    </w:rPr>
                  </w:pPr>
                  <w:r w:rsidRPr="00A83764">
                    <w:rPr>
                      <w:rFonts w:ascii="Microsoft Sans Serif" w:hAnsi="Microsoft Sans Serif" w:cs="Microsoft Sans Serif"/>
                      <w:b/>
                      <w:bCs/>
                      <w:color w:val="000000"/>
                      <w:sz w:val="18"/>
                      <w:szCs w:val="16"/>
                      <w:u w:val="single"/>
                      <w:lang w:val="en-CA" w:eastAsia="en-GB"/>
                    </w:rPr>
                    <w:t>Days</w:t>
                  </w:r>
                </w:p>
              </w:tc>
              <w:tc>
                <w:tcPr>
                  <w:tcW w:w="8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5D9F1"/>
                  <w:noWrap/>
                  <w:vAlign w:val="bottom"/>
                  <w:hideMark/>
                </w:tcPr>
                <w:p w14:paraId="5308477F" w14:textId="77777777" w:rsidR="002D6461" w:rsidRPr="00A83764" w:rsidRDefault="002D6461" w:rsidP="002D6461">
                  <w:pPr>
                    <w:rPr>
                      <w:rFonts w:ascii="Microsoft Sans Serif" w:hAnsi="Microsoft Sans Serif" w:cs="Microsoft Sans Serif"/>
                      <w:b/>
                      <w:bCs/>
                      <w:color w:val="000000"/>
                      <w:sz w:val="18"/>
                      <w:szCs w:val="16"/>
                      <w:u w:val="single"/>
                      <w:lang w:val="en-CA" w:eastAsia="en-GB"/>
                    </w:rPr>
                  </w:pPr>
                  <w:r w:rsidRPr="00A83764">
                    <w:rPr>
                      <w:rFonts w:ascii="Microsoft Sans Serif" w:hAnsi="Microsoft Sans Serif" w:cs="Microsoft Sans Serif"/>
                      <w:b/>
                      <w:bCs/>
                      <w:color w:val="000000"/>
                      <w:sz w:val="18"/>
                      <w:szCs w:val="16"/>
                      <w:u w:val="single"/>
                      <w:lang w:val="en-CA" w:eastAsia="en-GB"/>
                    </w:rPr>
                    <w:t>Particulars</w:t>
                  </w:r>
                </w:p>
              </w:tc>
            </w:tr>
            <w:tr w:rsidR="00CE42D4" w:rsidRPr="00593571" w14:paraId="1F19313E" w14:textId="77777777" w:rsidTr="00815D41">
              <w:trPr>
                <w:trHeight w:val="54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BE91885" w14:textId="13F09B4B" w:rsidR="00CE42D4" w:rsidRPr="00A83764" w:rsidRDefault="009157AC" w:rsidP="002D6461">
                  <w:pPr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n/a</w:t>
                  </w:r>
                </w:p>
              </w:tc>
              <w:tc>
                <w:tcPr>
                  <w:tcW w:w="8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85E9224" w14:textId="574A0924" w:rsidR="00CE42D4" w:rsidRPr="00593571" w:rsidRDefault="009157AC" w:rsidP="002D6461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Monthly Licence &amp; Support Charge</w:t>
                  </w:r>
                  <w:r w:rsidR="00C03034">
                    <w:rPr>
                      <w:lang w:val="en-GB"/>
                    </w:rPr>
                    <w:t xml:space="preserve"> for PATH platform</w:t>
                  </w:r>
                  <w:r>
                    <w:rPr>
                      <w:lang w:val="en-GB"/>
                    </w:rPr>
                    <w:t xml:space="preserve"> (including 50% design partner </w:t>
                  </w:r>
                  <w:r w:rsidR="004D336A">
                    <w:rPr>
                      <w:lang w:val="en-GB"/>
                    </w:rPr>
                    <w:t>discount</w:t>
                  </w:r>
                  <w:r>
                    <w:rPr>
                      <w:lang w:val="en-GB"/>
                    </w:rPr>
                    <w:t xml:space="preserve">) </w:t>
                  </w:r>
                  <w:r w:rsidR="004D336A">
                    <w:rPr>
                      <w:lang w:val="en-GB"/>
                    </w:rPr>
                    <w:br/>
                  </w:r>
                  <w:r w:rsidR="004D336A">
                    <w:rPr>
                      <w:lang w:val="en-GB"/>
                    </w:rPr>
                    <w:br/>
                    <w:t>$5,000.00 x 50% = $2,500</w:t>
                  </w:r>
                  <w:r w:rsidR="005A77FA">
                    <w:rPr>
                      <w:lang w:val="en-GB"/>
                    </w:rPr>
                    <w:t>.00</w:t>
                  </w:r>
                  <w:r w:rsidR="004D336A">
                    <w:rPr>
                      <w:lang w:val="en-GB"/>
                    </w:rPr>
                    <w:br/>
                  </w:r>
                </w:p>
              </w:tc>
            </w:tr>
            <w:tr w:rsidR="00CE42D4" w:rsidRPr="00593571" w14:paraId="3E21401E" w14:textId="77777777" w:rsidTr="00815D41">
              <w:trPr>
                <w:trHeight w:val="20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482D9E9" w14:textId="515AB4C2" w:rsidR="00CE42D4" w:rsidRPr="00593571" w:rsidRDefault="007440FE" w:rsidP="002D6461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n/a</w:t>
                  </w:r>
                </w:p>
              </w:tc>
              <w:tc>
                <w:tcPr>
                  <w:tcW w:w="8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AEE96F0" w14:textId="33DDC9C0" w:rsidR="00CE42D4" w:rsidRPr="00593571" w:rsidRDefault="005A77FA" w:rsidP="002D6461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Hosting</w:t>
                  </w:r>
                  <w:r w:rsidR="007A1474">
                    <w:rPr>
                      <w:lang w:val="en-GB"/>
                    </w:rPr>
                    <w:t xml:space="preserve"> (Charged as pass-through based on actual hosting costs)</w:t>
                  </w:r>
                  <w:r w:rsidR="007A1474">
                    <w:rPr>
                      <w:lang w:val="en-GB"/>
                    </w:rPr>
                    <w:br/>
                  </w:r>
                  <w:r w:rsidR="00811A9D">
                    <w:rPr>
                      <w:lang w:val="en-GB"/>
                    </w:rPr>
                    <w:br/>
                    <w:t>$</w:t>
                  </w:r>
                  <w:r w:rsidR="00551BAE" w:rsidRPr="00551BAE">
                    <w:rPr>
                      <w:lang w:val="en-GB"/>
                    </w:rPr>
                    <w:t>513.28</w:t>
                  </w:r>
                  <w:r w:rsidR="007A1474">
                    <w:rPr>
                      <w:lang w:val="en-GB"/>
                    </w:rPr>
                    <w:br/>
                  </w:r>
                </w:p>
              </w:tc>
            </w:tr>
          </w:tbl>
          <w:p w14:paraId="1CA58AF4" w14:textId="77777777" w:rsidR="002D6461" w:rsidRPr="00593571" w:rsidRDefault="002D6461" w:rsidP="00757482">
            <w:pPr>
              <w:rPr>
                <w:lang w:val="en-GB"/>
              </w:rPr>
            </w:pPr>
          </w:p>
        </w:tc>
        <w:tc>
          <w:tcPr>
            <w:tcW w:w="171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  <w:right w:w="216" w:type="dxa"/>
            </w:tcMar>
            <w:vAlign w:val="center"/>
          </w:tcPr>
          <w:p w14:paraId="15D07421" w14:textId="77777777" w:rsidR="00C779A3" w:rsidRPr="00593571" w:rsidRDefault="00C779A3" w:rsidP="009C1CA5">
            <w:pPr>
              <w:pStyle w:val="Amount"/>
              <w:rPr>
                <w:lang w:val="en-GB"/>
              </w:rPr>
            </w:pPr>
          </w:p>
          <w:p w14:paraId="7903E662" w14:textId="77777777" w:rsidR="00C779A3" w:rsidRPr="00593571" w:rsidRDefault="00C779A3" w:rsidP="009C1CA5">
            <w:pPr>
              <w:pStyle w:val="Amount"/>
              <w:rPr>
                <w:lang w:val="en-GB"/>
              </w:rPr>
            </w:pPr>
          </w:p>
          <w:p w14:paraId="25AA39FC" w14:textId="77777777" w:rsidR="00C779A3" w:rsidRPr="00593571" w:rsidRDefault="00C779A3" w:rsidP="009C1CA5">
            <w:pPr>
              <w:pStyle w:val="Amount"/>
              <w:rPr>
                <w:lang w:val="en-GB"/>
              </w:rPr>
            </w:pPr>
          </w:p>
          <w:p w14:paraId="0E7F401B" w14:textId="77777777" w:rsidR="00661670" w:rsidRPr="00593571" w:rsidRDefault="00661670" w:rsidP="009C1CA5">
            <w:pPr>
              <w:pStyle w:val="Amount"/>
              <w:rPr>
                <w:lang w:val="en-GB"/>
              </w:rPr>
            </w:pPr>
          </w:p>
        </w:tc>
      </w:tr>
      <w:tr w:rsidR="004572D5" w:rsidRPr="00A83764" w14:paraId="24FF207D" w14:textId="77777777" w:rsidTr="00487B8D">
        <w:trPr>
          <w:trHeight w:val="288"/>
          <w:jc w:val="center"/>
        </w:trPr>
        <w:tc>
          <w:tcPr>
            <w:tcW w:w="10191" w:type="dxa"/>
            <w:gridSpan w:val="4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</w:tcMar>
            <w:vAlign w:val="center"/>
          </w:tcPr>
          <w:p w14:paraId="035F6649" w14:textId="04FDD336" w:rsidR="004572D5" w:rsidRPr="00593571" w:rsidRDefault="004572D5" w:rsidP="00C779A3">
            <w:pPr>
              <w:rPr>
                <w:lang w:val="en-GB"/>
              </w:rPr>
            </w:pPr>
          </w:p>
        </w:tc>
        <w:tc>
          <w:tcPr>
            <w:tcW w:w="171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  <w:right w:w="216" w:type="dxa"/>
            </w:tcMar>
            <w:vAlign w:val="center"/>
          </w:tcPr>
          <w:p w14:paraId="63178845" w14:textId="0B41523D" w:rsidR="004572D5" w:rsidRPr="00A83764" w:rsidRDefault="004572D5" w:rsidP="00757482">
            <w:pPr>
              <w:pStyle w:val="Amount"/>
              <w:rPr>
                <w:lang w:val="en-CA"/>
              </w:rPr>
            </w:pPr>
            <w:proofErr w:type="gramStart"/>
            <w:r w:rsidRPr="00A83764">
              <w:rPr>
                <w:lang w:val="en-CA"/>
              </w:rPr>
              <w:t xml:space="preserve">CAD </w:t>
            </w:r>
            <w:r w:rsidR="00816AA3" w:rsidRPr="00A83764">
              <w:rPr>
                <w:lang w:val="en-CA"/>
              </w:rPr>
              <w:t xml:space="preserve"> </w:t>
            </w:r>
            <w:r w:rsidR="00432B1D">
              <w:rPr>
                <w:lang w:val="en-CA"/>
              </w:rPr>
              <w:t>3</w:t>
            </w:r>
            <w:r w:rsidR="00C03034">
              <w:rPr>
                <w:lang w:val="en-CA"/>
              </w:rPr>
              <w:t>,</w:t>
            </w:r>
            <w:r w:rsidR="00432B1D">
              <w:rPr>
                <w:lang w:val="en-CA"/>
              </w:rPr>
              <w:t>0</w:t>
            </w:r>
            <w:r w:rsidR="001A1787">
              <w:rPr>
                <w:lang w:val="en-CA"/>
              </w:rPr>
              <w:t>13</w:t>
            </w:r>
            <w:r w:rsidR="00C03034">
              <w:rPr>
                <w:lang w:val="en-CA"/>
              </w:rPr>
              <w:t>.</w:t>
            </w:r>
            <w:r w:rsidR="008105DB">
              <w:rPr>
                <w:lang w:val="en-CA"/>
              </w:rPr>
              <w:t>2</w:t>
            </w:r>
            <w:r w:rsidR="00C03034">
              <w:rPr>
                <w:lang w:val="en-CA"/>
              </w:rPr>
              <w:t>8</w:t>
            </w:r>
            <w:proofErr w:type="gramEnd"/>
          </w:p>
          <w:p w14:paraId="7DE3BE0E" w14:textId="7299A522" w:rsidR="000D2FC7" w:rsidRPr="00A83764" w:rsidRDefault="000D2FC7" w:rsidP="00757482">
            <w:pPr>
              <w:pStyle w:val="Amount"/>
              <w:rPr>
                <w:lang w:val="en-CA"/>
              </w:rPr>
            </w:pPr>
          </w:p>
        </w:tc>
      </w:tr>
      <w:tr w:rsidR="004572D5" w:rsidRPr="00A83764" w14:paraId="4BE1739A" w14:textId="77777777" w:rsidTr="008A5247">
        <w:trPr>
          <w:trHeight w:val="288"/>
          <w:jc w:val="center"/>
        </w:trPr>
        <w:tc>
          <w:tcPr>
            <w:tcW w:w="10191" w:type="dxa"/>
            <w:gridSpan w:val="4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</w:tcMar>
            <w:vAlign w:val="center"/>
          </w:tcPr>
          <w:p w14:paraId="6A8E298F" w14:textId="2BFB2AE5" w:rsidR="00422292" w:rsidRPr="00A83764" w:rsidRDefault="004572D5" w:rsidP="00422292">
            <w:pPr>
              <w:rPr>
                <w:lang w:val="en-CA"/>
              </w:rPr>
            </w:pPr>
            <w:r w:rsidRPr="00A83764">
              <w:rPr>
                <w:lang w:val="en-CA"/>
              </w:rPr>
              <w:t xml:space="preserve">Sales Tax </w:t>
            </w:r>
            <w:r w:rsidR="006C3227">
              <w:rPr>
                <w:lang w:val="en-CA"/>
              </w:rPr>
              <w:t>GST/QST</w:t>
            </w:r>
            <w:r w:rsidR="00242B9C">
              <w:rPr>
                <w:lang w:val="en-CA"/>
              </w:rPr>
              <w:t xml:space="preserve"> @</w:t>
            </w:r>
            <w:r w:rsidR="00242B9C" w:rsidRPr="00242B9C">
              <w:rPr>
                <w:b/>
                <w:bCs/>
              </w:rPr>
              <w:t>14.975%</w:t>
            </w:r>
            <w:r w:rsidR="00242B9C" w:rsidRPr="00242B9C">
              <w:t>. </w:t>
            </w:r>
            <w:r w:rsidR="00422292" w:rsidRPr="00A83764">
              <w:rPr>
                <w:lang w:val="en-CA"/>
              </w:rPr>
              <w:br/>
              <w:t xml:space="preserve">GST number </w:t>
            </w:r>
            <w:r w:rsidR="00B72592" w:rsidRPr="00B72592">
              <w:rPr>
                <w:lang w:val="en-CA"/>
              </w:rPr>
              <w:t>73467 0227 RT0001</w:t>
            </w:r>
            <w:r w:rsidR="00903AA0">
              <w:rPr>
                <w:lang w:val="en-CA"/>
              </w:rPr>
              <w:br/>
              <w:t xml:space="preserve">QST number </w:t>
            </w:r>
            <w:r w:rsidR="00903AA0" w:rsidRPr="00903AA0">
              <w:t>12331</w:t>
            </w:r>
            <w:r w:rsidR="00903AA0">
              <w:t xml:space="preserve"> </w:t>
            </w:r>
            <w:r w:rsidR="00903AA0" w:rsidRPr="00903AA0">
              <w:t>99652</w:t>
            </w:r>
            <w:r w:rsidR="00903AA0">
              <w:t xml:space="preserve"> </w:t>
            </w:r>
          </w:p>
          <w:p w14:paraId="6ADD3E18" w14:textId="77777777" w:rsidR="004572D5" w:rsidRPr="00A83764" w:rsidRDefault="004572D5" w:rsidP="00970DFC">
            <w:pPr>
              <w:rPr>
                <w:lang w:val="en-CA"/>
              </w:rPr>
            </w:pPr>
          </w:p>
          <w:p w14:paraId="44A4152E" w14:textId="77777777" w:rsidR="004572D5" w:rsidRPr="00A83764" w:rsidRDefault="004572D5" w:rsidP="00970DFC">
            <w:pPr>
              <w:rPr>
                <w:lang w:val="en-CA"/>
              </w:rPr>
            </w:pPr>
          </w:p>
          <w:p w14:paraId="65CD664B" w14:textId="77777777" w:rsidR="004572D5" w:rsidRPr="00A83764" w:rsidRDefault="004572D5" w:rsidP="00970DFC">
            <w:pPr>
              <w:rPr>
                <w:lang w:val="en-CA"/>
              </w:rPr>
            </w:pPr>
          </w:p>
        </w:tc>
        <w:tc>
          <w:tcPr>
            <w:tcW w:w="171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  <w:right w:w="216" w:type="dxa"/>
            </w:tcMar>
          </w:tcPr>
          <w:p w14:paraId="13DA2A42" w14:textId="77777777" w:rsidR="00C779A3" w:rsidRPr="00A83764" w:rsidRDefault="00C779A3" w:rsidP="00C779A3">
            <w:pPr>
              <w:pStyle w:val="Amount"/>
              <w:jc w:val="left"/>
              <w:rPr>
                <w:lang w:val="en-CA"/>
              </w:rPr>
            </w:pPr>
          </w:p>
          <w:p w14:paraId="7C0C89CC" w14:textId="77777777" w:rsidR="006414A3" w:rsidRPr="00A83764" w:rsidRDefault="00C779A3" w:rsidP="00C779A3">
            <w:pPr>
              <w:pStyle w:val="Amount"/>
              <w:jc w:val="left"/>
              <w:rPr>
                <w:lang w:val="en-CA"/>
              </w:rPr>
            </w:pPr>
            <w:r w:rsidRPr="00A83764">
              <w:rPr>
                <w:lang w:val="en-CA"/>
              </w:rPr>
              <w:t xml:space="preserve">       </w:t>
            </w:r>
            <w:r w:rsidR="000D2FC7" w:rsidRPr="00A83764">
              <w:rPr>
                <w:lang w:val="en-CA"/>
              </w:rPr>
              <w:t>Sales Tax</w:t>
            </w:r>
          </w:p>
          <w:p w14:paraId="63315818" w14:textId="5D741895" w:rsidR="00DD4734" w:rsidRPr="00A83764" w:rsidRDefault="006414A3" w:rsidP="006414A3">
            <w:pPr>
              <w:pStyle w:val="Amount"/>
              <w:rPr>
                <w:lang w:val="en-CA"/>
              </w:rPr>
            </w:pPr>
            <w:r w:rsidRPr="00A83764">
              <w:rPr>
                <w:lang w:val="en-CA"/>
              </w:rPr>
              <w:t xml:space="preserve">CAD </w:t>
            </w:r>
            <w:r w:rsidR="00D839E8">
              <w:rPr>
                <w:lang w:val="en-CA"/>
              </w:rPr>
              <w:t>45</w:t>
            </w:r>
            <w:r w:rsidR="008105DB">
              <w:rPr>
                <w:lang w:val="en-CA"/>
              </w:rPr>
              <w:t>1</w:t>
            </w:r>
            <w:r w:rsidR="00D839E8">
              <w:rPr>
                <w:lang w:val="en-CA"/>
              </w:rPr>
              <w:t>.</w:t>
            </w:r>
            <w:r w:rsidR="008A192A">
              <w:rPr>
                <w:lang w:val="en-CA"/>
              </w:rPr>
              <w:t>24</w:t>
            </w:r>
          </w:p>
          <w:p w14:paraId="3393E5BE" w14:textId="5633F2A5" w:rsidR="004572D5" w:rsidRPr="00A83764" w:rsidRDefault="004572D5" w:rsidP="00C779A3">
            <w:pPr>
              <w:pStyle w:val="Amount"/>
              <w:jc w:val="left"/>
              <w:rPr>
                <w:lang w:val="en-CA"/>
              </w:rPr>
            </w:pPr>
          </w:p>
        </w:tc>
      </w:tr>
      <w:tr w:rsidR="004572D5" w:rsidRPr="00A83764" w14:paraId="40107AEB" w14:textId="77777777" w:rsidTr="00487B8D">
        <w:trPr>
          <w:trHeight w:val="288"/>
          <w:jc w:val="center"/>
        </w:trPr>
        <w:tc>
          <w:tcPr>
            <w:tcW w:w="10191" w:type="dxa"/>
            <w:gridSpan w:val="4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</w:tcMar>
            <w:vAlign w:val="center"/>
          </w:tcPr>
          <w:p w14:paraId="231CC306" w14:textId="77777777" w:rsidR="004572D5" w:rsidRPr="00A83764" w:rsidRDefault="004572D5" w:rsidP="00970DFC">
            <w:pPr>
              <w:pStyle w:val="Labels"/>
              <w:rPr>
                <w:lang w:val="en-CA"/>
              </w:rPr>
            </w:pPr>
            <w:r w:rsidRPr="00A83764">
              <w:rPr>
                <w:lang w:val="en-CA"/>
              </w:rPr>
              <w:t>TOTAL DUE</w:t>
            </w:r>
          </w:p>
        </w:tc>
        <w:tc>
          <w:tcPr>
            <w:tcW w:w="171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  <w:right w:w="216" w:type="dxa"/>
            </w:tcMar>
            <w:vAlign w:val="center"/>
          </w:tcPr>
          <w:p w14:paraId="21727C1F" w14:textId="402382B7" w:rsidR="004572D5" w:rsidRPr="00A83764" w:rsidRDefault="00124BAC" w:rsidP="00C779A3">
            <w:pPr>
              <w:pStyle w:val="Amount"/>
              <w:rPr>
                <w:lang w:val="en-CA"/>
              </w:rPr>
            </w:pPr>
            <w:r w:rsidRPr="00A83764">
              <w:rPr>
                <w:lang w:val="en-CA"/>
              </w:rPr>
              <w:t xml:space="preserve">CAD </w:t>
            </w:r>
            <w:r w:rsidR="00815D41" w:rsidRPr="00815D41">
              <w:rPr>
                <w:lang w:val="en-CA"/>
              </w:rPr>
              <w:t>3</w:t>
            </w:r>
            <w:r w:rsidR="00815D41">
              <w:rPr>
                <w:lang w:val="en-CA"/>
              </w:rPr>
              <w:t>,</w:t>
            </w:r>
            <w:r w:rsidR="008A192A">
              <w:rPr>
                <w:lang w:val="en-CA"/>
              </w:rPr>
              <w:t>464</w:t>
            </w:r>
            <w:r w:rsidR="00815D41" w:rsidRPr="00815D41">
              <w:rPr>
                <w:lang w:val="en-CA"/>
              </w:rPr>
              <w:t>.</w:t>
            </w:r>
            <w:r w:rsidR="008A192A">
              <w:rPr>
                <w:lang w:val="en-CA"/>
              </w:rPr>
              <w:t>52</w:t>
            </w:r>
          </w:p>
        </w:tc>
      </w:tr>
    </w:tbl>
    <w:p w14:paraId="5348520D" w14:textId="77777777" w:rsidR="00AB3BF9" w:rsidRPr="00A83764" w:rsidRDefault="00AB3BF9">
      <w:pPr>
        <w:rPr>
          <w:lang w:val="en-CA"/>
        </w:rPr>
      </w:pPr>
    </w:p>
    <w:p w14:paraId="18809DE8" w14:textId="6DC07589" w:rsidR="00C779A3" w:rsidRPr="00A83764" w:rsidRDefault="00C779A3">
      <w:pPr>
        <w:rPr>
          <w:rFonts w:ascii="Arial" w:hAnsi="Arial" w:cs="Arial"/>
          <w:b/>
          <w:bCs/>
          <w:i/>
          <w:iCs/>
          <w:sz w:val="28"/>
          <w:szCs w:val="28"/>
          <w:lang w:val="en-CA"/>
        </w:rPr>
      </w:pPr>
    </w:p>
    <w:p w14:paraId="19369750" w14:textId="77777777" w:rsidR="007F5BB3" w:rsidRPr="00A83764" w:rsidRDefault="00AB3BF9" w:rsidP="00AB3BF9">
      <w:pPr>
        <w:pStyle w:val="Heading2"/>
        <w:rPr>
          <w:lang w:val="en-CA"/>
        </w:rPr>
      </w:pPr>
      <w:r w:rsidRPr="00A83764">
        <w:rPr>
          <w:lang w:val="en-CA"/>
        </w:rPr>
        <w:lastRenderedPageBreak/>
        <w:t>Payment Details</w:t>
      </w:r>
    </w:p>
    <w:p w14:paraId="5E579D38" w14:textId="77777777" w:rsidR="00AB3BF9" w:rsidRPr="00A83764" w:rsidRDefault="00AB3BF9" w:rsidP="00AB3BF9">
      <w:pPr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9909"/>
      </w:tblGrid>
      <w:tr w:rsidR="00AB3BF9" w:rsidRPr="00A83764" w14:paraId="17FEB527" w14:textId="77777777" w:rsidTr="00CD33D7">
        <w:tc>
          <w:tcPr>
            <w:tcW w:w="3227" w:type="dxa"/>
          </w:tcPr>
          <w:p w14:paraId="62376048" w14:textId="77777777" w:rsidR="00AB3BF9" w:rsidRPr="00A83764" w:rsidRDefault="00AB3BF9" w:rsidP="00AB3BF9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Beneficiary Name</w:t>
            </w:r>
          </w:p>
        </w:tc>
        <w:tc>
          <w:tcPr>
            <w:tcW w:w="10948" w:type="dxa"/>
          </w:tcPr>
          <w:p w14:paraId="01759C6D" w14:textId="67A5D87F" w:rsidR="00AB3BF9" w:rsidRPr="00A83764" w:rsidRDefault="003224D5" w:rsidP="00AB3BF9">
            <w:pPr>
              <w:rPr>
                <w:sz w:val="28"/>
                <w:lang w:val="en-CA"/>
              </w:rPr>
            </w:pPr>
            <w:r>
              <w:rPr>
                <w:sz w:val="28"/>
                <w:lang w:val="en-CA"/>
              </w:rPr>
              <w:t>Awen Technologies</w:t>
            </w:r>
          </w:p>
        </w:tc>
      </w:tr>
      <w:tr w:rsidR="00AB3BF9" w:rsidRPr="00A83764" w14:paraId="734C2952" w14:textId="77777777" w:rsidTr="00CD33D7">
        <w:tc>
          <w:tcPr>
            <w:tcW w:w="3227" w:type="dxa"/>
          </w:tcPr>
          <w:p w14:paraId="21784B73" w14:textId="77777777" w:rsidR="00AB3BF9" w:rsidRPr="00A83764" w:rsidRDefault="00AB3BF9" w:rsidP="00AB3BF9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Beneficiary Address</w:t>
            </w:r>
          </w:p>
        </w:tc>
        <w:tc>
          <w:tcPr>
            <w:tcW w:w="10948" w:type="dxa"/>
          </w:tcPr>
          <w:p w14:paraId="1EF33530" w14:textId="77777777" w:rsidR="00AB3BF9" w:rsidRPr="00A83764" w:rsidRDefault="00AB3BF9" w:rsidP="00AB3BF9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 xml:space="preserve">251 Kensington Ave, </w:t>
            </w:r>
            <w:r w:rsidR="00CD33D7" w:rsidRPr="00A83764">
              <w:rPr>
                <w:sz w:val="28"/>
                <w:lang w:val="en-CA"/>
              </w:rPr>
              <w:t xml:space="preserve">Westmount, </w:t>
            </w:r>
            <w:r w:rsidRPr="00A83764">
              <w:rPr>
                <w:sz w:val="28"/>
                <w:lang w:val="en-CA"/>
              </w:rPr>
              <w:t>QC, H3Z 2G9</w:t>
            </w:r>
          </w:p>
        </w:tc>
      </w:tr>
      <w:tr w:rsidR="00AB3BF9" w:rsidRPr="00A83764" w14:paraId="22387A55" w14:textId="77777777" w:rsidTr="00CD33D7">
        <w:tc>
          <w:tcPr>
            <w:tcW w:w="3227" w:type="dxa"/>
          </w:tcPr>
          <w:p w14:paraId="4BDA1DCC" w14:textId="77777777" w:rsidR="00AB3BF9" w:rsidRPr="00A83764" w:rsidRDefault="00AB3BF9" w:rsidP="00AB3BF9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Account Number</w:t>
            </w:r>
          </w:p>
        </w:tc>
        <w:tc>
          <w:tcPr>
            <w:tcW w:w="10948" w:type="dxa"/>
          </w:tcPr>
          <w:p w14:paraId="09B5E5AB" w14:textId="77777777" w:rsidR="00AB3BF9" w:rsidRPr="00A83764" w:rsidRDefault="00AB3BF9" w:rsidP="00AB3BF9">
            <w:pPr>
              <w:rPr>
                <w:sz w:val="28"/>
                <w:lang w:val="en-CA"/>
              </w:rPr>
            </w:pPr>
          </w:p>
        </w:tc>
      </w:tr>
      <w:tr w:rsidR="00AB3BF9" w:rsidRPr="00A83764" w14:paraId="5B236ECF" w14:textId="77777777" w:rsidTr="00CD33D7">
        <w:tc>
          <w:tcPr>
            <w:tcW w:w="3227" w:type="dxa"/>
          </w:tcPr>
          <w:p w14:paraId="6BB9E4F8" w14:textId="77777777" w:rsidR="00AB3BF9" w:rsidRPr="00A83764" w:rsidRDefault="00CD33D7" w:rsidP="00CD33D7">
            <w:pPr>
              <w:jc w:val="right"/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Transit</w:t>
            </w:r>
          </w:p>
        </w:tc>
        <w:tc>
          <w:tcPr>
            <w:tcW w:w="10948" w:type="dxa"/>
          </w:tcPr>
          <w:p w14:paraId="5591F2FB" w14:textId="77777777" w:rsidR="00AB3BF9" w:rsidRPr="00A83764" w:rsidRDefault="00CD33D7" w:rsidP="00AB3BF9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01661</w:t>
            </w:r>
          </w:p>
        </w:tc>
      </w:tr>
      <w:tr w:rsidR="00AB3BF9" w:rsidRPr="00A83764" w14:paraId="6076761A" w14:textId="77777777" w:rsidTr="00CD33D7">
        <w:tc>
          <w:tcPr>
            <w:tcW w:w="3227" w:type="dxa"/>
          </w:tcPr>
          <w:p w14:paraId="795EDD0D" w14:textId="77777777" w:rsidR="00AB3BF9" w:rsidRPr="00A83764" w:rsidRDefault="00CD33D7" w:rsidP="00CD33D7">
            <w:pPr>
              <w:jc w:val="right"/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Bank</w:t>
            </w:r>
          </w:p>
        </w:tc>
        <w:tc>
          <w:tcPr>
            <w:tcW w:w="10948" w:type="dxa"/>
          </w:tcPr>
          <w:p w14:paraId="47534477" w14:textId="77777777" w:rsidR="00AB3BF9" w:rsidRPr="00A83764" w:rsidRDefault="00CD33D7" w:rsidP="00AB3BF9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001</w:t>
            </w:r>
          </w:p>
        </w:tc>
      </w:tr>
      <w:tr w:rsidR="00AB3BF9" w:rsidRPr="00A83764" w14:paraId="7B70CE73" w14:textId="77777777" w:rsidTr="00CD33D7">
        <w:tc>
          <w:tcPr>
            <w:tcW w:w="3227" w:type="dxa"/>
          </w:tcPr>
          <w:p w14:paraId="3B9D9A5D" w14:textId="77777777" w:rsidR="00AB3BF9" w:rsidRPr="00A83764" w:rsidRDefault="00CD33D7" w:rsidP="00CD33D7">
            <w:pPr>
              <w:jc w:val="right"/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Account #</w:t>
            </w:r>
          </w:p>
        </w:tc>
        <w:tc>
          <w:tcPr>
            <w:tcW w:w="10948" w:type="dxa"/>
          </w:tcPr>
          <w:p w14:paraId="2837B03D" w14:textId="7CCDC547" w:rsidR="00AB3BF9" w:rsidRPr="00A83764" w:rsidRDefault="00590B05" w:rsidP="00AB3BF9">
            <w:pPr>
              <w:rPr>
                <w:sz w:val="28"/>
                <w:lang w:val="en-CA"/>
              </w:rPr>
            </w:pPr>
            <w:r w:rsidRPr="00590B05">
              <w:rPr>
                <w:sz w:val="28"/>
                <w:lang w:val="en-CA"/>
              </w:rPr>
              <w:t>1977</w:t>
            </w:r>
            <w:r w:rsidR="00A23128">
              <w:rPr>
                <w:sz w:val="28"/>
                <w:lang w:val="en-CA"/>
              </w:rPr>
              <w:t>-</w:t>
            </w:r>
            <w:r w:rsidRPr="00590B05">
              <w:rPr>
                <w:sz w:val="28"/>
                <w:lang w:val="en-CA"/>
              </w:rPr>
              <w:t>737</w:t>
            </w:r>
          </w:p>
        </w:tc>
      </w:tr>
      <w:tr w:rsidR="00CD33D7" w:rsidRPr="00A83764" w14:paraId="36D4DC1B" w14:textId="77777777" w:rsidTr="00CD33D7">
        <w:tc>
          <w:tcPr>
            <w:tcW w:w="3227" w:type="dxa"/>
          </w:tcPr>
          <w:p w14:paraId="31AD1E1F" w14:textId="77777777" w:rsidR="00CD33D7" w:rsidRPr="00A83764" w:rsidRDefault="00CD33D7" w:rsidP="00CD33D7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Bank Name</w:t>
            </w:r>
          </w:p>
        </w:tc>
        <w:tc>
          <w:tcPr>
            <w:tcW w:w="10948" w:type="dxa"/>
          </w:tcPr>
          <w:p w14:paraId="596946FA" w14:textId="77777777" w:rsidR="00CD33D7" w:rsidRPr="00A83764" w:rsidRDefault="00CD33D7" w:rsidP="00AB3BF9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Bank of Montreal</w:t>
            </w:r>
          </w:p>
        </w:tc>
      </w:tr>
      <w:tr w:rsidR="00CD33D7" w:rsidRPr="00A83764" w14:paraId="3EBB1C97" w14:textId="77777777" w:rsidTr="00CD33D7">
        <w:tc>
          <w:tcPr>
            <w:tcW w:w="3227" w:type="dxa"/>
          </w:tcPr>
          <w:p w14:paraId="1F0CD83E" w14:textId="77777777" w:rsidR="00CD33D7" w:rsidRPr="00A83764" w:rsidRDefault="00CD33D7" w:rsidP="00CD33D7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Bank Address</w:t>
            </w:r>
          </w:p>
        </w:tc>
        <w:tc>
          <w:tcPr>
            <w:tcW w:w="10948" w:type="dxa"/>
          </w:tcPr>
          <w:p w14:paraId="4AD09398" w14:textId="77777777" w:rsidR="00CD33D7" w:rsidRPr="00A83764" w:rsidRDefault="00CD33D7" w:rsidP="00AB3BF9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1299 Av Greene, Westmount, Quebec, H3Z 2A6</w:t>
            </w:r>
          </w:p>
        </w:tc>
      </w:tr>
      <w:tr w:rsidR="00CD33D7" w:rsidRPr="00A83764" w14:paraId="0E2AF374" w14:textId="77777777" w:rsidTr="00CD33D7">
        <w:tc>
          <w:tcPr>
            <w:tcW w:w="3227" w:type="dxa"/>
          </w:tcPr>
          <w:p w14:paraId="2B4495B0" w14:textId="77777777" w:rsidR="00CD33D7" w:rsidRPr="00A83764" w:rsidRDefault="00CD33D7" w:rsidP="00CD33D7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SWIFT Code</w:t>
            </w:r>
          </w:p>
        </w:tc>
        <w:tc>
          <w:tcPr>
            <w:tcW w:w="10948" w:type="dxa"/>
          </w:tcPr>
          <w:p w14:paraId="012F49B2" w14:textId="77777777" w:rsidR="00CD33D7" w:rsidRPr="00A83764" w:rsidRDefault="00CD33D7" w:rsidP="00AB3BF9">
            <w:pPr>
              <w:rPr>
                <w:sz w:val="28"/>
                <w:lang w:val="en-CA"/>
              </w:rPr>
            </w:pPr>
            <w:r w:rsidRPr="00A83764">
              <w:rPr>
                <w:sz w:val="28"/>
                <w:lang w:val="en-CA"/>
              </w:rPr>
              <w:t>BOFMCAM2</w:t>
            </w:r>
          </w:p>
        </w:tc>
      </w:tr>
    </w:tbl>
    <w:p w14:paraId="20CA6F0D" w14:textId="77777777" w:rsidR="00AB3BF9" w:rsidRPr="00A83764" w:rsidRDefault="00AB3BF9" w:rsidP="00AB3BF9">
      <w:pPr>
        <w:rPr>
          <w:lang w:val="en-CA"/>
        </w:rPr>
      </w:pPr>
    </w:p>
    <w:sectPr w:rsidR="00AB3BF9" w:rsidRPr="00A83764" w:rsidSect="006A3E32">
      <w:headerReference w:type="default" r:id="rId7"/>
      <w:pgSz w:w="15840" w:h="12240" w:orient="landscape" w:code="1"/>
      <w:pgMar w:top="1258" w:right="1440" w:bottom="125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CFB69" w14:textId="77777777" w:rsidR="005001DA" w:rsidRDefault="005001DA" w:rsidP="000966A3">
      <w:r>
        <w:separator/>
      </w:r>
    </w:p>
  </w:endnote>
  <w:endnote w:type="continuationSeparator" w:id="0">
    <w:p w14:paraId="6582A3DC" w14:textId="77777777" w:rsidR="005001DA" w:rsidRDefault="005001DA" w:rsidP="00096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2F87F" w14:textId="77777777" w:rsidR="005001DA" w:rsidRDefault="005001DA" w:rsidP="000966A3">
      <w:r>
        <w:separator/>
      </w:r>
    </w:p>
  </w:footnote>
  <w:footnote w:type="continuationSeparator" w:id="0">
    <w:p w14:paraId="66475C32" w14:textId="77777777" w:rsidR="005001DA" w:rsidRDefault="005001DA" w:rsidP="000966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4E19" w14:textId="234F16CC" w:rsidR="000966A3" w:rsidRPr="000966A3" w:rsidRDefault="00D07D4D" w:rsidP="000966A3">
    <w:pPr>
      <w:pStyle w:val="Header"/>
      <w:jc w:val="center"/>
      <w:rPr>
        <w:lang w:val="en-GB"/>
      </w:rPr>
    </w:pPr>
    <w:r>
      <w:rPr>
        <w:lang w:val="en-GB"/>
      </w:rPr>
      <w:t>AWENTECH LTD.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6A3"/>
    <w:rsid w:val="00004413"/>
    <w:rsid w:val="000066A3"/>
    <w:rsid w:val="00010191"/>
    <w:rsid w:val="0001364D"/>
    <w:rsid w:val="00022925"/>
    <w:rsid w:val="00023CB8"/>
    <w:rsid w:val="00023FC9"/>
    <w:rsid w:val="00024856"/>
    <w:rsid w:val="00027D4A"/>
    <w:rsid w:val="000607ED"/>
    <w:rsid w:val="00061BE1"/>
    <w:rsid w:val="000641E4"/>
    <w:rsid w:val="00064825"/>
    <w:rsid w:val="000653AC"/>
    <w:rsid w:val="00066794"/>
    <w:rsid w:val="00087648"/>
    <w:rsid w:val="000946E6"/>
    <w:rsid w:val="000966A3"/>
    <w:rsid w:val="000A653F"/>
    <w:rsid w:val="000C507D"/>
    <w:rsid w:val="000C657A"/>
    <w:rsid w:val="000D2FC7"/>
    <w:rsid w:val="000D6448"/>
    <w:rsid w:val="000D6C39"/>
    <w:rsid w:val="000D76D3"/>
    <w:rsid w:val="000E042A"/>
    <w:rsid w:val="000E4F8F"/>
    <w:rsid w:val="000E6A10"/>
    <w:rsid w:val="000F6B47"/>
    <w:rsid w:val="000F7AC9"/>
    <w:rsid w:val="000F7D4F"/>
    <w:rsid w:val="00102D34"/>
    <w:rsid w:val="0010556E"/>
    <w:rsid w:val="001119DF"/>
    <w:rsid w:val="00124BAC"/>
    <w:rsid w:val="00125D26"/>
    <w:rsid w:val="00130F5B"/>
    <w:rsid w:val="00132F86"/>
    <w:rsid w:val="001338FA"/>
    <w:rsid w:val="00136663"/>
    <w:rsid w:val="001374A5"/>
    <w:rsid w:val="00140EA0"/>
    <w:rsid w:val="001553FA"/>
    <w:rsid w:val="00161DB3"/>
    <w:rsid w:val="00173C41"/>
    <w:rsid w:val="00174A0C"/>
    <w:rsid w:val="001773D0"/>
    <w:rsid w:val="00181917"/>
    <w:rsid w:val="00187F4E"/>
    <w:rsid w:val="001925BD"/>
    <w:rsid w:val="001A0544"/>
    <w:rsid w:val="001A1787"/>
    <w:rsid w:val="001A66F9"/>
    <w:rsid w:val="001B4F7A"/>
    <w:rsid w:val="001B70FF"/>
    <w:rsid w:val="001C256F"/>
    <w:rsid w:val="001C3D18"/>
    <w:rsid w:val="001C5803"/>
    <w:rsid w:val="001D0BA5"/>
    <w:rsid w:val="001E0921"/>
    <w:rsid w:val="001F0F9F"/>
    <w:rsid w:val="001F4BD2"/>
    <w:rsid w:val="001F6A49"/>
    <w:rsid w:val="001F7B05"/>
    <w:rsid w:val="00201131"/>
    <w:rsid w:val="002025E8"/>
    <w:rsid w:val="00202E66"/>
    <w:rsid w:val="00224284"/>
    <w:rsid w:val="00227D2A"/>
    <w:rsid w:val="00231C7D"/>
    <w:rsid w:val="00237E66"/>
    <w:rsid w:val="00242B9C"/>
    <w:rsid w:val="00243AB0"/>
    <w:rsid w:val="0024571D"/>
    <w:rsid w:val="002523E9"/>
    <w:rsid w:val="002534DA"/>
    <w:rsid w:val="00256AA2"/>
    <w:rsid w:val="00262D32"/>
    <w:rsid w:val="00267F4A"/>
    <w:rsid w:val="0027733A"/>
    <w:rsid w:val="00283390"/>
    <w:rsid w:val="002848D3"/>
    <w:rsid w:val="00292645"/>
    <w:rsid w:val="002932D0"/>
    <w:rsid w:val="00297A63"/>
    <w:rsid w:val="002A2385"/>
    <w:rsid w:val="002A5557"/>
    <w:rsid w:val="002B3AED"/>
    <w:rsid w:val="002B53EB"/>
    <w:rsid w:val="002C10CC"/>
    <w:rsid w:val="002C6144"/>
    <w:rsid w:val="002D128D"/>
    <w:rsid w:val="002D2431"/>
    <w:rsid w:val="002D6461"/>
    <w:rsid w:val="002E4180"/>
    <w:rsid w:val="002F6035"/>
    <w:rsid w:val="00304275"/>
    <w:rsid w:val="003055DC"/>
    <w:rsid w:val="00311B90"/>
    <w:rsid w:val="00311C97"/>
    <w:rsid w:val="003162CF"/>
    <w:rsid w:val="00321F61"/>
    <w:rsid w:val="003224D5"/>
    <w:rsid w:val="00323B79"/>
    <w:rsid w:val="003272DA"/>
    <w:rsid w:val="00336D9F"/>
    <w:rsid w:val="00344DF8"/>
    <w:rsid w:val="00354258"/>
    <w:rsid w:val="0036229C"/>
    <w:rsid w:val="00375A38"/>
    <w:rsid w:val="00375B93"/>
    <w:rsid w:val="00383392"/>
    <w:rsid w:val="0038609C"/>
    <w:rsid w:val="00386AE7"/>
    <w:rsid w:val="00386E60"/>
    <w:rsid w:val="00392AF4"/>
    <w:rsid w:val="003C10DE"/>
    <w:rsid w:val="003D5F93"/>
    <w:rsid w:val="003E5FCD"/>
    <w:rsid w:val="003E763E"/>
    <w:rsid w:val="004002E0"/>
    <w:rsid w:val="0040552A"/>
    <w:rsid w:val="00405C22"/>
    <w:rsid w:val="004077A8"/>
    <w:rsid w:val="00415FBC"/>
    <w:rsid w:val="00416425"/>
    <w:rsid w:val="00422292"/>
    <w:rsid w:val="0042671C"/>
    <w:rsid w:val="00426BE4"/>
    <w:rsid w:val="00432B1D"/>
    <w:rsid w:val="00435222"/>
    <w:rsid w:val="00436918"/>
    <w:rsid w:val="00441785"/>
    <w:rsid w:val="00442CDA"/>
    <w:rsid w:val="004449BA"/>
    <w:rsid w:val="00444D0C"/>
    <w:rsid w:val="00446C27"/>
    <w:rsid w:val="004471ED"/>
    <w:rsid w:val="004475EF"/>
    <w:rsid w:val="004509F8"/>
    <w:rsid w:val="00454058"/>
    <w:rsid w:val="0045588D"/>
    <w:rsid w:val="00455F93"/>
    <w:rsid w:val="004572D5"/>
    <w:rsid w:val="00461550"/>
    <w:rsid w:val="00463527"/>
    <w:rsid w:val="00477954"/>
    <w:rsid w:val="00484E4E"/>
    <w:rsid w:val="00487B8D"/>
    <w:rsid w:val="004965C6"/>
    <w:rsid w:val="004C4F1D"/>
    <w:rsid w:val="004D336A"/>
    <w:rsid w:val="004D3CFB"/>
    <w:rsid w:val="004D5D60"/>
    <w:rsid w:val="004E5CE6"/>
    <w:rsid w:val="004E7B54"/>
    <w:rsid w:val="004F202D"/>
    <w:rsid w:val="005001DA"/>
    <w:rsid w:val="00506FBC"/>
    <w:rsid w:val="00513A97"/>
    <w:rsid w:val="005209B5"/>
    <w:rsid w:val="00521569"/>
    <w:rsid w:val="00527915"/>
    <w:rsid w:val="0053090F"/>
    <w:rsid w:val="005451F5"/>
    <w:rsid w:val="00551BAE"/>
    <w:rsid w:val="005650C5"/>
    <w:rsid w:val="0057647C"/>
    <w:rsid w:val="00577677"/>
    <w:rsid w:val="00577931"/>
    <w:rsid w:val="005820AF"/>
    <w:rsid w:val="005865E7"/>
    <w:rsid w:val="00590B05"/>
    <w:rsid w:val="00593571"/>
    <w:rsid w:val="005A05C5"/>
    <w:rsid w:val="005A0FD5"/>
    <w:rsid w:val="005A56AC"/>
    <w:rsid w:val="005A77FA"/>
    <w:rsid w:val="005C73ED"/>
    <w:rsid w:val="005D4F8E"/>
    <w:rsid w:val="005F3BA8"/>
    <w:rsid w:val="005F60FE"/>
    <w:rsid w:val="005F6B86"/>
    <w:rsid w:val="00600046"/>
    <w:rsid w:val="00606EB0"/>
    <w:rsid w:val="006121A5"/>
    <w:rsid w:val="0061551E"/>
    <w:rsid w:val="006163C4"/>
    <w:rsid w:val="006333EF"/>
    <w:rsid w:val="00633C44"/>
    <w:rsid w:val="006414A3"/>
    <w:rsid w:val="00646D51"/>
    <w:rsid w:val="006476E3"/>
    <w:rsid w:val="00661670"/>
    <w:rsid w:val="0066488A"/>
    <w:rsid w:val="00675DD2"/>
    <w:rsid w:val="00684D4A"/>
    <w:rsid w:val="0068542B"/>
    <w:rsid w:val="00685EC8"/>
    <w:rsid w:val="006869C1"/>
    <w:rsid w:val="00693CF1"/>
    <w:rsid w:val="006A1A14"/>
    <w:rsid w:val="006A3E32"/>
    <w:rsid w:val="006A6499"/>
    <w:rsid w:val="006A662E"/>
    <w:rsid w:val="006A7C63"/>
    <w:rsid w:val="006B2192"/>
    <w:rsid w:val="006B5784"/>
    <w:rsid w:val="006C3227"/>
    <w:rsid w:val="006C6019"/>
    <w:rsid w:val="006D2BC9"/>
    <w:rsid w:val="006D57F5"/>
    <w:rsid w:val="006F3C33"/>
    <w:rsid w:val="00703156"/>
    <w:rsid w:val="00704C33"/>
    <w:rsid w:val="00704EED"/>
    <w:rsid w:val="00705D71"/>
    <w:rsid w:val="00707075"/>
    <w:rsid w:val="00716D7C"/>
    <w:rsid w:val="00722494"/>
    <w:rsid w:val="00734199"/>
    <w:rsid w:val="007440FE"/>
    <w:rsid w:val="00750613"/>
    <w:rsid w:val="00753920"/>
    <w:rsid w:val="0075620E"/>
    <w:rsid w:val="0075647D"/>
    <w:rsid w:val="00756FD1"/>
    <w:rsid w:val="00757482"/>
    <w:rsid w:val="00764F57"/>
    <w:rsid w:val="00776BCB"/>
    <w:rsid w:val="007A05CA"/>
    <w:rsid w:val="007A1474"/>
    <w:rsid w:val="007A561C"/>
    <w:rsid w:val="007B38EB"/>
    <w:rsid w:val="007B76FB"/>
    <w:rsid w:val="007E043A"/>
    <w:rsid w:val="007E45B0"/>
    <w:rsid w:val="007F03D3"/>
    <w:rsid w:val="007F0943"/>
    <w:rsid w:val="007F242B"/>
    <w:rsid w:val="007F5BB3"/>
    <w:rsid w:val="00800B19"/>
    <w:rsid w:val="008105DB"/>
    <w:rsid w:val="00811A04"/>
    <w:rsid w:val="00811A9D"/>
    <w:rsid w:val="00815D41"/>
    <w:rsid w:val="00816AA3"/>
    <w:rsid w:val="00816DF8"/>
    <w:rsid w:val="008171B1"/>
    <w:rsid w:val="00820427"/>
    <w:rsid w:val="008378E9"/>
    <w:rsid w:val="00840497"/>
    <w:rsid w:val="008410B9"/>
    <w:rsid w:val="008530B5"/>
    <w:rsid w:val="00853166"/>
    <w:rsid w:val="00854006"/>
    <w:rsid w:val="00856539"/>
    <w:rsid w:val="00863E59"/>
    <w:rsid w:val="00886E0D"/>
    <w:rsid w:val="00887447"/>
    <w:rsid w:val="00892AA1"/>
    <w:rsid w:val="008A192A"/>
    <w:rsid w:val="008A5247"/>
    <w:rsid w:val="008A7D6C"/>
    <w:rsid w:val="008B0D81"/>
    <w:rsid w:val="008B38F1"/>
    <w:rsid w:val="008B56BD"/>
    <w:rsid w:val="008C09B5"/>
    <w:rsid w:val="008C58CA"/>
    <w:rsid w:val="008C5A0E"/>
    <w:rsid w:val="008E45DF"/>
    <w:rsid w:val="008E5F43"/>
    <w:rsid w:val="008E66CD"/>
    <w:rsid w:val="00902DAC"/>
    <w:rsid w:val="00903AA0"/>
    <w:rsid w:val="00903D2C"/>
    <w:rsid w:val="00912712"/>
    <w:rsid w:val="00912BEF"/>
    <w:rsid w:val="00913318"/>
    <w:rsid w:val="009157AC"/>
    <w:rsid w:val="009212CF"/>
    <w:rsid w:val="009227F8"/>
    <w:rsid w:val="00932141"/>
    <w:rsid w:val="0094786B"/>
    <w:rsid w:val="00953D43"/>
    <w:rsid w:val="00954EF9"/>
    <w:rsid w:val="00955153"/>
    <w:rsid w:val="0096408F"/>
    <w:rsid w:val="00965575"/>
    <w:rsid w:val="00966A1C"/>
    <w:rsid w:val="00974F05"/>
    <w:rsid w:val="009B2AAD"/>
    <w:rsid w:val="009B3608"/>
    <w:rsid w:val="009B6CF5"/>
    <w:rsid w:val="009C1CA5"/>
    <w:rsid w:val="009C28E3"/>
    <w:rsid w:val="009C352E"/>
    <w:rsid w:val="009D7158"/>
    <w:rsid w:val="009E0968"/>
    <w:rsid w:val="009E2678"/>
    <w:rsid w:val="009E67A8"/>
    <w:rsid w:val="00A15A49"/>
    <w:rsid w:val="00A21871"/>
    <w:rsid w:val="00A23128"/>
    <w:rsid w:val="00A27EC3"/>
    <w:rsid w:val="00A40ED9"/>
    <w:rsid w:val="00A42A8C"/>
    <w:rsid w:val="00A472D4"/>
    <w:rsid w:val="00A50CC1"/>
    <w:rsid w:val="00A5177E"/>
    <w:rsid w:val="00A54A6E"/>
    <w:rsid w:val="00A63377"/>
    <w:rsid w:val="00A75E54"/>
    <w:rsid w:val="00A83764"/>
    <w:rsid w:val="00A855E0"/>
    <w:rsid w:val="00A87BAC"/>
    <w:rsid w:val="00A908B1"/>
    <w:rsid w:val="00AA0015"/>
    <w:rsid w:val="00AB3BF9"/>
    <w:rsid w:val="00AD1385"/>
    <w:rsid w:val="00AD5D75"/>
    <w:rsid w:val="00AD6E6B"/>
    <w:rsid w:val="00AD744A"/>
    <w:rsid w:val="00AE2732"/>
    <w:rsid w:val="00AF0B8D"/>
    <w:rsid w:val="00AF557A"/>
    <w:rsid w:val="00B007D8"/>
    <w:rsid w:val="00B047FF"/>
    <w:rsid w:val="00B058EC"/>
    <w:rsid w:val="00B14BD8"/>
    <w:rsid w:val="00B47D3F"/>
    <w:rsid w:val="00B55BF0"/>
    <w:rsid w:val="00B72592"/>
    <w:rsid w:val="00B85160"/>
    <w:rsid w:val="00BA37E1"/>
    <w:rsid w:val="00BA4CC3"/>
    <w:rsid w:val="00BB58DD"/>
    <w:rsid w:val="00BC0FFC"/>
    <w:rsid w:val="00BE0AE9"/>
    <w:rsid w:val="00BF5438"/>
    <w:rsid w:val="00C03034"/>
    <w:rsid w:val="00C11E2C"/>
    <w:rsid w:val="00C14F46"/>
    <w:rsid w:val="00C41844"/>
    <w:rsid w:val="00C45246"/>
    <w:rsid w:val="00C50F0E"/>
    <w:rsid w:val="00C54AE4"/>
    <w:rsid w:val="00C56DBB"/>
    <w:rsid w:val="00C779A3"/>
    <w:rsid w:val="00C86118"/>
    <w:rsid w:val="00C872DE"/>
    <w:rsid w:val="00C92C2F"/>
    <w:rsid w:val="00C948A1"/>
    <w:rsid w:val="00CA1C8D"/>
    <w:rsid w:val="00CB1AE8"/>
    <w:rsid w:val="00CC1DC3"/>
    <w:rsid w:val="00CD33D7"/>
    <w:rsid w:val="00CD3C2A"/>
    <w:rsid w:val="00CD3E2D"/>
    <w:rsid w:val="00CD4C85"/>
    <w:rsid w:val="00CD5187"/>
    <w:rsid w:val="00CE42D4"/>
    <w:rsid w:val="00CF5990"/>
    <w:rsid w:val="00D07D4D"/>
    <w:rsid w:val="00D12427"/>
    <w:rsid w:val="00D223AF"/>
    <w:rsid w:val="00D25680"/>
    <w:rsid w:val="00D30E84"/>
    <w:rsid w:val="00D3184A"/>
    <w:rsid w:val="00D323FA"/>
    <w:rsid w:val="00D46267"/>
    <w:rsid w:val="00D52530"/>
    <w:rsid w:val="00D65437"/>
    <w:rsid w:val="00D65D42"/>
    <w:rsid w:val="00D719AB"/>
    <w:rsid w:val="00D7478C"/>
    <w:rsid w:val="00D74B22"/>
    <w:rsid w:val="00D824D4"/>
    <w:rsid w:val="00D839E8"/>
    <w:rsid w:val="00D861B3"/>
    <w:rsid w:val="00D87A36"/>
    <w:rsid w:val="00D90964"/>
    <w:rsid w:val="00DA2B5F"/>
    <w:rsid w:val="00DB0EB3"/>
    <w:rsid w:val="00DB6D0A"/>
    <w:rsid w:val="00DD4734"/>
    <w:rsid w:val="00DF1EAB"/>
    <w:rsid w:val="00E020A7"/>
    <w:rsid w:val="00E15EC8"/>
    <w:rsid w:val="00E161FB"/>
    <w:rsid w:val="00E215DD"/>
    <w:rsid w:val="00E22512"/>
    <w:rsid w:val="00E469CE"/>
    <w:rsid w:val="00E46EE9"/>
    <w:rsid w:val="00E47F00"/>
    <w:rsid w:val="00E52614"/>
    <w:rsid w:val="00E618B6"/>
    <w:rsid w:val="00E6226E"/>
    <w:rsid w:val="00E625A5"/>
    <w:rsid w:val="00E66D58"/>
    <w:rsid w:val="00E722D5"/>
    <w:rsid w:val="00E72ADA"/>
    <w:rsid w:val="00E73C15"/>
    <w:rsid w:val="00E87793"/>
    <w:rsid w:val="00E92893"/>
    <w:rsid w:val="00E97E88"/>
    <w:rsid w:val="00EA4A76"/>
    <w:rsid w:val="00EA763B"/>
    <w:rsid w:val="00EB4F05"/>
    <w:rsid w:val="00EB5883"/>
    <w:rsid w:val="00EB68E4"/>
    <w:rsid w:val="00EB6B25"/>
    <w:rsid w:val="00EB7B2D"/>
    <w:rsid w:val="00EC5A46"/>
    <w:rsid w:val="00ED4353"/>
    <w:rsid w:val="00ED5BBA"/>
    <w:rsid w:val="00ED7019"/>
    <w:rsid w:val="00F006F7"/>
    <w:rsid w:val="00F01E9A"/>
    <w:rsid w:val="00F102E5"/>
    <w:rsid w:val="00F47043"/>
    <w:rsid w:val="00F47326"/>
    <w:rsid w:val="00F50BA0"/>
    <w:rsid w:val="00F51473"/>
    <w:rsid w:val="00F51D29"/>
    <w:rsid w:val="00F56369"/>
    <w:rsid w:val="00F56AFD"/>
    <w:rsid w:val="00F62036"/>
    <w:rsid w:val="00F71A66"/>
    <w:rsid w:val="00F726E1"/>
    <w:rsid w:val="00F7351C"/>
    <w:rsid w:val="00F76112"/>
    <w:rsid w:val="00F77FBF"/>
    <w:rsid w:val="00F9007B"/>
    <w:rsid w:val="00FC6B83"/>
    <w:rsid w:val="00FD1014"/>
    <w:rsid w:val="00FE069C"/>
    <w:rsid w:val="00FE67BF"/>
    <w:rsid w:val="00FF39F9"/>
    <w:rsid w:val="00FF58B7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  <o:colormru v:ext="edit" colors="#8baecb,#e1eef9,#627e9c,#aeb9ca,#bdc5d3,#d1d7e1,#c0d4e2,#6996bb"/>
    </o:shapedefaults>
    <o:shapelayout v:ext="edit">
      <o:idmap v:ext="edit" data="1"/>
    </o:shapelayout>
  </w:shapeDefaults>
  <w:decimalSymbol w:val="."/>
  <w:listSeparator w:val=","/>
  <w14:docId w14:val="7E6376F3"/>
  <w15:docId w15:val="{CB5C9D8C-5990-4AEC-9072-C10920EE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F4E"/>
    <w:rPr>
      <w:rFonts w:asciiTheme="minorHAnsi" w:hAnsiTheme="minorHAnsi"/>
      <w:sz w:val="16"/>
      <w:szCs w:val="24"/>
    </w:rPr>
  </w:style>
  <w:style w:type="paragraph" w:styleId="Heading1">
    <w:name w:val="heading 1"/>
    <w:basedOn w:val="Normal"/>
    <w:next w:val="Normal"/>
    <w:autoRedefine/>
    <w:qFormat/>
    <w:rsid w:val="00FF58B7"/>
    <w:pPr>
      <w:keepNext/>
      <w:spacing w:after="200"/>
      <w:outlineLvl w:val="0"/>
    </w:pPr>
    <w:rPr>
      <w:rFonts w:asciiTheme="majorHAnsi" w:hAnsiTheme="majorHAnsi" w:cs="Arial"/>
      <w:b/>
      <w:bCs/>
      <w:caps/>
      <w:color w:val="B8CCE4" w:themeColor="accent1" w:themeTint="66"/>
      <w:kern w:val="44"/>
      <w:sz w:val="64"/>
      <w:szCs w:val="64"/>
    </w:rPr>
  </w:style>
  <w:style w:type="paragraph" w:styleId="Heading2">
    <w:name w:val="heading 2"/>
    <w:basedOn w:val="Normal"/>
    <w:next w:val="Normal"/>
    <w:qFormat/>
    <w:rsid w:val="00D719A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87BA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mount">
    <w:name w:val="Amount"/>
    <w:basedOn w:val="Normal"/>
    <w:rsid w:val="00912712"/>
    <w:pPr>
      <w:jc w:val="right"/>
    </w:pPr>
  </w:style>
  <w:style w:type="paragraph" w:customStyle="1" w:styleId="DateandNumber">
    <w:name w:val="Date and Number"/>
    <w:basedOn w:val="Normal"/>
    <w:rsid w:val="003162CF"/>
    <w:pPr>
      <w:spacing w:line="264" w:lineRule="auto"/>
    </w:pPr>
    <w:rPr>
      <w:color w:val="808080" w:themeColor="background1" w:themeShade="80"/>
      <w:spacing w:val="4"/>
      <w:szCs w:val="16"/>
    </w:rPr>
  </w:style>
  <w:style w:type="paragraph" w:customStyle="1" w:styleId="columnheadings">
    <w:name w:val="column headings"/>
    <w:basedOn w:val="Normal"/>
    <w:rsid w:val="003162CF"/>
    <w:pPr>
      <w:outlineLvl w:val="1"/>
    </w:pPr>
    <w:rPr>
      <w:b/>
      <w:caps/>
      <w:color w:val="215868" w:themeColor="accent5" w:themeShade="80"/>
      <w:sz w:val="14"/>
      <w:szCs w:val="14"/>
    </w:rPr>
  </w:style>
  <w:style w:type="paragraph" w:customStyle="1" w:styleId="leftalignedtext">
    <w:name w:val="left aligned text"/>
    <w:basedOn w:val="Normal"/>
    <w:rsid w:val="003162CF"/>
    <w:pPr>
      <w:spacing w:line="240" w:lineRule="atLeast"/>
    </w:pPr>
    <w:rPr>
      <w:color w:val="808080" w:themeColor="background1" w:themeShade="80"/>
      <w:szCs w:val="16"/>
    </w:rPr>
  </w:style>
  <w:style w:type="paragraph" w:customStyle="1" w:styleId="lowercenteredtext">
    <w:name w:val="lower centered text"/>
    <w:basedOn w:val="Normal"/>
    <w:rsid w:val="00912712"/>
    <w:pPr>
      <w:spacing w:before="480"/>
      <w:jc w:val="center"/>
    </w:pPr>
    <w:rPr>
      <w:color w:val="808080"/>
      <w:szCs w:val="16"/>
    </w:rPr>
  </w:style>
  <w:style w:type="character" w:customStyle="1" w:styleId="thankyouChar">
    <w:name w:val="thank you Char"/>
    <w:basedOn w:val="DefaultParagraphFont"/>
    <w:link w:val="thankyou"/>
    <w:rsid w:val="003162CF"/>
    <w:rPr>
      <w:rFonts w:asciiTheme="minorHAnsi" w:hAnsiTheme="minorHAnsi"/>
      <w:b/>
      <w:color w:val="215868" w:themeColor="accent5" w:themeShade="80"/>
      <w:sz w:val="18"/>
      <w:szCs w:val="22"/>
    </w:rPr>
  </w:style>
  <w:style w:type="paragraph" w:customStyle="1" w:styleId="slogan">
    <w:name w:val="slogan"/>
    <w:basedOn w:val="Normal"/>
    <w:rsid w:val="003162CF"/>
    <w:pPr>
      <w:spacing w:before="760"/>
      <w:jc w:val="right"/>
      <w:outlineLvl w:val="2"/>
    </w:pPr>
    <w:rPr>
      <w:i/>
      <w:color w:val="808080" w:themeColor="background1" w:themeShade="80"/>
      <w:spacing w:val="4"/>
      <w:sz w:val="14"/>
      <w:szCs w:val="18"/>
    </w:rPr>
  </w:style>
  <w:style w:type="paragraph" w:styleId="BalloonText">
    <w:name w:val="Balloon Text"/>
    <w:basedOn w:val="Normal"/>
    <w:link w:val="BalloonTextChar"/>
    <w:rsid w:val="00256AA2"/>
    <w:rPr>
      <w:rFonts w:ascii="Tahoma" w:hAnsi="Tahoma" w:cs="Tahoma"/>
      <w:szCs w:val="16"/>
    </w:rPr>
  </w:style>
  <w:style w:type="paragraph" w:customStyle="1" w:styleId="thankyou">
    <w:name w:val="thank you"/>
    <w:basedOn w:val="Normal"/>
    <w:link w:val="thankyouChar"/>
    <w:autoRedefine/>
    <w:rsid w:val="003162CF"/>
    <w:pPr>
      <w:spacing w:before="100"/>
      <w:jc w:val="center"/>
    </w:pPr>
    <w:rPr>
      <w:b/>
      <w:color w:val="215868" w:themeColor="accent5" w:themeShade="80"/>
      <w:sz w:val="18"/>
      <w:szCs w:val="22"/>
    </w:rPr>
  </w:style>
  <w:style w:type="paragraph" w:customStyle="1" w:styleId="HeadingRight">
    <w:name w:val="Heading Right"/>
    <w:basedOn w:val="Normal"/>
    <w:rsid w:val="003162CF"/>
    <w:pPr>
      <w:spacing w:line="240" w:lineRule="atLeast"/>
      <w:jc w:val="right"/>
    </w:pPr>
    <w:rPr>
      <w:caps/>
      <w:color w:val="215868" w:themeColor="accent5" w:themeShade="80"/>
      <w:sz w:val="14"/>
      <w:szCs w:val="16"/>
    </w:rPr>
  </w:style>
  <w:style w:type="character" w:customStyle="1" w:styleId="BalloonTextChar">
    <w:name w:val="Balloon Text Char"/>
    <w:basedOn w:val="DefaultParagraphFont"/>
    <w:link w:val="BalloonText"/>
    <w:rsid w:val="00256AA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87F4E"/>
    <w:rPr>
      <w:color w:val="808080"/>
    </w:rPr>
  </w:style>
  <w:style w:type="paragraph" w:customStyle="1" w:styleId="Labels">
    <w:name w:val="Labels"/>
    <w:basedOn w:val="columnheadings"/>
    <w:qFormat/>
    <w:rsid w:val="00CB1AE8"/>
    <w:pPr>
      <w:jc w:val="right"/>
    </w:pPr>
  </w:style>
  <w:style w:type="paragraph" w:styleId="Header">
    <w:name w:val="header"/>
    <w:basedOn w:val="Normal"/>
    <w:link w:val="HeaderChar"/>
    <w:rsid w:val="000966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966A3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rsid w:val="000966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966A3"/>
    <w:rPr>
      <w:rFonts w:asciiTheme="minorHAnsi" w:hAnsiTheme="minorHAnsi"/>
      <w:sz w:val="16"/>
      <w:szCs w:val="24"/>
    </w:rPr>
  </w:style>
  <w:style w:type="table" w:styleId="TableGrid">
    <w:name w:val="Table Grid"/>
    <w:basedOn w:val="TableNormal"/>
    <w:rsid w:val="00AB3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811A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son\AppData\Roaming\Microsoft\Templates\Finance%20charge%20(Blue%20Background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891DB4DDA141499A288EF7118D8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97326-D788-419C-A058-91D17B6DB3D6}"/>
      </w:docPartPr>
      <w:docPartBody>
        <w:p w:rsidR="00441F8F" w:rsidRDefault="00243782">
          <w:pPr>
            <w:pStyle w:val="85891DB4DDA141499A288EF7118D8FF0"/>
          </w:pPr>
          <w:r w:rsidRPr="000F3BDA">
            <w:rPr>
              <w:rStyle w:val="PlaceholderText"/>
            </w:rPr>
            <w:t>Click here to enter text.</w:t>
          </w:r>
        </w:p>
      </w:docPartBody>
    </w:docPart>
    <w:docPart>
      <w:docPartPr>
        <w:name w:val="99BBB41556E045C4A7301360E29C5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143DD-8E07-4212-9560-F964F64D985F}"/>
      </w:docPartPr>
      <w:docPartBody>
        <w:p w:rsidR="00441F8F" w:rsidRDefault="00243782">
          <w:pPr>
            <w:pStyle w:val="99BBB41556E045C4A7301360E29C5FF9"/>
          </w:pPr>
          <w:r>
            <w:rPr>
              <w:rStyle w:val="PlaceholderText"/>
            </w:rPr>
            <w:t>[Phone]</w:t>
          </w:r>
        </w:p>
      </w:docPartBody>
    </w:docPart>
    <w:docPart>
      <w:docPartPr>
        <w:name w:val="E9E6BC7FCA894C8FBFCFC699BFC67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B1C01-A15F-447E-8515-C21407AF8E5A}"/>
      </w:docPartPr>
      <w:docPartBody>
        <w:p w:rsidR="00441F8F" w:rsidRDefault="00243782">
          <w:pPr>
            <w:pStyle w:val="E9E6BC7FCA894C8FBFCFC699BFC67AB4"/>
          </w:pPr>
          <w:r>
            <w:rPr>
              <w:rStyle w:val="PlaceholderText"/>
            </w:rPr>
            <w:t>[E-mail address]</w:t>
          </w:r>
        </w:p>
      </w:docPartBody>
    </w:docPart>
    <w:docPart>
      <w:docPartPr>
        <w:name w:val="CD8124EEEA4D49FE8244FE4229E21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8DCB94-8825-46B8-BC77-F61E09D4182E}"/>
      </w:docPartPr>
      <w:docPartBody>
        <w:p w:rsidR="0037725C" w:rsidRDefault="0037725C" w:rsidP="0037725C">
          <w:pPr>
            <w:pStyle w:val="CD8124EEEA4D49FE8244FE4229E216C1"/>
          </w:pPr>
          <w:r w:rsidRPr="000F3BD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782"/>
    <w:rsid w:val="0000590D"/>
    <w:rsid w:val="0001364D"/>
    <w:rsid w:val="00076BD7"/>
    <w:rsid w:val="000A653F"/>
    <w:rsid w:val="000C6E2C"/>
    <w:rsid w:val="00103B4B"/>
    <w:rsid w:val="001F0455"/>
    <w:rsid w:val="0020589F"/>
    <w:rsid w:val="00243782"/>
    <w:rsid w:val="0026216C"/>
    <w:rsid w:val="00293FA4"/>
    <w:rsid w:val="002E7137"/>
    <w:rsid w:val="002F2056"/>
    <w:rsid w:val="003013C0"/>
    <w:rsid w:val="0037725C"/>
    <w:rsid w:val="00383392"/>
    <w:rsid w:val="00385D38"/>
    <w:rsid w:val="004002E0"/>
    <w:rsid w:val="00441F8F"/>
    <w:rsid w:val="004D65D1"/>
    <w:rsid w:val="005820AF"/>
    <w:rsid w:val="00590760"/>
    <w:rsid w:val="005F6B86"/>
    <w:rsid w:val="006476E3"/>
    <w:rsid w:val="0066318B"/>
    <w:rsid w:val="00684F8C"/>
    <w:rsid w:val="00733F49"/>
    <w:rsid w:val="00754F93"/>
    <w:rsid w:val="007A05CA"/>
    <w:rsid w:val="007B6C78"/>
    <w:rsid w:val="007F4C7F"/>
    <w:rsid w:val="008568EA"/>
    <w:rsid w:val="008A0F57"/>
    <w:rsid w:val="008B5CC8"/>
    <w:rsid w:val="008E57F9"/>
    <w:rsid w:val="008E66CD"/>
    <w:rsid w:val="00925F5F"/>
    <w:rsid w:val="009C352E"/>
    <w:rsid w:val="00A1396E"/>
    <w:rsid w:val="00A40ED9"/>
    <w:rsid w:val="00A41BFC"/>
    <w:rsid w:val="00A649E7"/>
    <w:rsid w:val="00AA2C4E"/>
    <w:rsid w:val="00B049D9"/>
    <w:rsid w:val="00B63744"/>
    <w:rsid w:val="00BC0FFC"/>
    <w:rsid w:val="00C0714C"/>
    <w:rsid w:val="00D80D55"/>
    <w:rsid w:val="00D90964"/>
    <w:rsid w:val="00ED3010"/>
    <w:rsid w:val="00F678DE"/>
    <w:rsid w:val="00F9007B"/>
    <w:rsid w:val="00FD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725C"/>
    <w:rPr>
      <w:color w:val="808080"/>
    </w:rPr>
  </w:style>
  <w:style w:type="paragraph" w:customStyle="1" w:styleId="85891DB4DDA141499A288EF7118D8FF0">
    <w:name w:val="85891DB4DDA141499A288EF7118D8FF0"/>
  </w:style>
  <w:style w:type="paragraph" w:customStyle="1" w:styleId="99BBB41556E045C4A7301360E29C5FF9">
    <w:name w:val="99BBB41556E045C4A7301360E29C5FF9"/>
  </w:style>
  <w:style w:type="paragraph" w:customStyle="1" w:styleId="E9E6BC7FCA894C8FBFCFC699BFC67AB4">
    <w:name w:val="E9E6BC7FCA894C8FBFCFC699BFC67AB4"/>
  </w:style>
  <w:style w:type="paragraph" w:customStyle="1" w:styleId="CD8124EEEA4D49FE8244FE4229E216C1">
    <w:name w:val="CD8124EEEA4D49FE8244FE4229E216C1"/>
    <w:rsid w:val="0037725C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Microsoft Sans Serif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E338329C-E3D5-449D-B5E9-FF8673B75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Finance charge (Blue Background design).dotx</Template>
  <TotalTime>48</TotalTime>
  <Pages>2</Pages>
  <Words>183</Words>
  <Characters>1000</Characters>
  <Application>Microsoft Office Word</Application>
  <DocSecurity>0</DocSecurity>
  <Lines>100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Finance charge (Blue Background design)</vt:lpstr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charge (Blue Background design)</dc:title>
  <dc:creator>William Sillery</dc:creator>
  <cp:lastModifiedBy>Bill Sillery</cp:lastModifiedBy>
  <cp:revision>76</cp:revision>
  <cp:lastPrinted>2026-05-11T12:13:00Z</cp:lastPrinted>
  <dcterms:created xsi:type="dcterms:W3CDTF">2025-12-03T18:25:00Z</dcterms:created>
  <dcterms:modified xsi:type="dcterms:W3CDTF">2026-05-11T12:14:00Z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TC102830659990</vt:lpwstr>
  </property>
</Properties>
</file>